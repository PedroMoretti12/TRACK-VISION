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8BE056" w14:textId="77777777" w:rsidR="00C76BBF" w:rsidRDefault="00C76BBF" w:rsidP="00666860">
      <w:pPr>
        <w:spacing w:after="100" w:afterAutospacing="1"/>
        <w:jc w:val="center"/>
        <w:rPr>
          <w:rFonts w:ascii="Arial" w:hAnsi="Arial"/>
          <w:b/>
          <w:bCs/>
          <w:smallCaps/>
          <w:sz w:val="28"/>
          <w:szCs w:val="28"/>
        </w:rPr>
      </w:pPr>
    </w:p>
    <w:p w14:paraId="1AA29B6E" w14:textId="652A234C" w:rsidR="00743C97" w:rsidRDefault="00C76BBF" w:rsidP="00666860">
      <w:pPr>
        <w:spacing w:after="100" w:afterAutospacing="1"/>
        <w:jc w:val="center"/>
        <w:rPr>
          <w:rFonts w:ascii="Arial" w:hAnsi="Arial"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noProof/>
          <w:sz w:val="28"/>
          <w:szCs w:val="28"/>
        </w:rPr>
        <w:drawing>
          <wp:inline distT="0" distB="0" distL="0" distR="0" wp14:anchorId="47927A1C" wp14:editId="5620BEB2">
            <wp:extent cx="2510287" cy="647330"/>
            <wp:effectExtent l="0" t="0" r="4445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rack_black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943" cy="65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9B0F" w14:textId="77777777" w:rsidR="00362299" w:rsidRDefault="00362299" w:rsidP="00666860">
      <w:pPr>
        <w:spacing w:after="100" w:afterAutospacing="1"/>
        <w:jc w:val="center"/>
        <w:rPr>
          <w:rFonts w:ascii="Arial" w:hAnsi="Arial"/>
          <w:b/>
          <w:bCs/>
          <w:smallCaps/>
          <w:sz w:val="28"/>
          <w:szCs w:val="28"/>
        </w:rPr>
      </w:pPr>
    </w:p>
    <w:p w14:paraId="69166EF4" w14:textId="77777777" w:rsidR="00362299" w:rsidRDefault="00362299" w:rsidP="00666860">
      <w:pPr>
        <w:spacing w:after="100" w:afterAutospacing="1"/>
        <w:jc w:val="center"/>
        <w:rPr>
          <w:rFonts w:ascii="Arial" w:hAnsi="Arial"/>
          <w:b/>
          <w:bCs/>
          <w:smallCaps/>
          <w:sz w:val="28"/>
          <w:szCs w:val="28"/>
        </w:rPr>
      </w:pPr>
    </w:p>
    <w:p w14:paraId="5BC01907" w14:textId="77777777" w:rsidR="00362299" w:rsidRDefault="00362299" w:rsidP="00C76BBF">
      <w:pPr>
        <w:spacing w:after="100" w:afterAutospacing="1"/>
        <w:rPr>
          <w:rFonts w:ascii="Arial" w:hAnsi="Arial"/>
          <w:b/>
          <w:bCs/>
          <w:smallCaps/>
          <w:sz w:val="28"/>
          <w:szCs w:val="28"/>
        </w:rPr>
      </w:pPr>
    </w:p>
    <w:p w14:paraId="738CFC21" w14:textId="77777777" w:rsidR="00362299" w:rsidRDefault="00362299" w:rsidP="00666860">
      <w:pPr>
        <w:spacing w:after="100" w:afterAutospacing="1"/>
        <w:jc w:val="center"/>
        <w:rPr>
          <w:rFonts w:ascii="Arial" w:hAnsi="Arial"/>
          <w:b/>
          <w:bCs/>
          <w:smallCaps/>
          <w:sz w:val="28"/>
          <w:szCs w:val="28"/>
        </w:rPr>
      </w:pPr>
    </w:p>
    <w:p w14:paraId="02B16EFC" w14:textId="77777777" w:rsidR="00362299" w:rsidRDefault="00362299" w:rsidP="00666860">
      <w:pPr>
        <w:spacing w:after="100" w:afterAutospacing="1"/>
        <w:jc w:val="center"/>
        <w:rPr>
          <w:rFonts w:ascii="Arial" w:hAnsi="Arial"/>
          <w:b/>
          <w:bCs/>
          <w:smallCaps/>
          <w:sz w:val="28"/>
          <w:szCs w:val="28"/>
        </w:rPr>
      </w:pPr>
    </w:p>
    <w:p w14:paraId="6BFB69B9" w14:textId="7A6DAFFE" w:rsidR="00D528DA" w:rsidRDefault="00362299" w:rsidP="00362299">
      <w:pPr>
        <w:jc w:val="right"/>
        <w:rPr>
          <w:rFonts w:ascii="Arial" w:hAnsi="Arial" w:cs="Arial"/>
          <w:b/>
          <w:caps/>
          <w:color w:val="004B8D"/>
          <w:sz w:val="52"/>
          <w:szCs w:val="52"/>
          <w:lang w:eastAsia="en-US"/>
        </w:rPr>
      </w:pPr>
      <w:r w:rsidRPr="00362299">
        <w:rPr>
          <w:rFonts w:ascii="Arial" w:hAnsi="Arial" w:cs="Arial"/>
          <w:b/>
          <w:caps/>
          <w:color w:val="004B8D"/>
          <w:sz w:val="52"/>
          <w:szCs w:val="52"/>
          <w:lang w:eastAsia="en-US"/>
        </w:rPr>
        <w:t xml:space="preserve">ESPECIFICAÇÃO </w:t>
      </w:r>
      <w:r w:rsidR="00DE6498">
        <w:rPr>
          <w:rFonts w:ascii="Arial" w:hAnsi="Arial" w:cs="Arial"/>
          <w:b/>
          <w:caps/>
          <w:color w:val="004B8D"/>
          <w:sz w:val="52"/>
          <w:szCs w:val="52"/>
          <w:lang w:eastAsia="en-US"/>
        </w:rPr>
        <w:t>técnica</w:t>
      </w:r>
      <w:r w:rsidR="001100F5">
        <w:rPr>
          <w:rFonts w:ascii="Arial" w:hAnsi="Arial" w:cs="Arial"/>
          <w:b/>
          <w:caps/>
          <w:color w:val="004B8D"/>
          <w:sz w:val="52"/>
          <w:szCs w:val="52"/>
          <w:lang w:eastAsia="en-US"/>
        </w:rPr>
        <w:t xml:space="preserve"> FUncional</w:t>
      </w:r>
    </w:p>
    <w:p w14:paraId="2713D68C" w14:textId="77777777" w:rsidR="00D528DA" w:rsidRDefault="00D528DA" w:rsidP="00362299">
      <w:pPr>
        <w:jc w:val="right"/>
        <w:rPr>
          <w:rFonts w:ascii="Arial" w:hAnsi="Arial" w:cs="Arial"/>
          <w:b/>
          <w:caps/>
          <w:color w:val="004B8D"/>
          <w:sz w:val="52"/>
          <w:szCs w:val="52"/>
          <w:lang w:eastAsia="en-US"/>
        </w:rPr>
      </w:pPr>
    </w:p>
    <w:p w14:paraId="3F1A7879" w14:textId="1008AB24" w:rsidR="00362299" w:rsidRPr="00362299" w:rsidRDefault="00C76BBF" w:rsidP="00362299">
      <w:pPr>
        <w:jc w:val="right"/>
        <w:rPr>
          <w:rFonts w:ascii="Arial" w:hAnsi="Arial" w:cs="Arial"/>
          <w:b/>
          <w:caps/>
          <w:color w:val="004B8D"/>
          <w:sz w:val="52"/>
          <w:szCs w:val="52"/>
          <w:lang w:eastAsia="en-US"/>
        </w:rPr>
      </w:pPr>
      <w:r>
        <w:rPr>
          <w:rFonts w:ascii="Arial" w:hAnsi="Arial" w:cs="Arial"/>
          <w:b/>
          <w:caps/>
          <w:color w:val="004B8D"/>
          <w:sz w:val="52"/>
          <w:szCs w:val="52"/>
          <w:lang w:eastAsia="en-US"/>
        </w:rPr>
        <w:t>track vision</w:t>
      </w:r>
    </w:p>
    <w:p w14:paraId="758C9BF6" w14:textId="07B571F8" w:rsidR="00362299" w:rsidRPr="00362299" w:rsidRDefault="00C76BBF" w:rsidP="00362299">
      <w:pPr>
        <w:jc w:val="right"/>
        <w:rPr>
          <w:rFonts w:ascii="Arial" w:hAnsi="Arial" w:cs="Arial"/>
          <w:b/>
          <w:bCs/>
          <w:color w:val="A7A9AC"/>
          <w:kern w:val="28"/>
          <w:sz w:val="48"/>
          <w:szCs w:val="48"/>
        </w:rPr>
      </w:pPr>
      <w:r>
        <w:rPr>
          <w:rFonts w:ascii="Arial" w:hAnsi="Arial" w:cs="Arial"/>
          <w:b/>
          <w:bCs/>
          <w:color w:val="A7A9AC"/>
          <w:kern w:val="28"/>
          <w:sz w:val="48"/>
          <w:szCs w:val="48"/>
        </w:rPr>
        <w:t>Gestão e Finanças</w:t>
      </w:r>
    </w:p>
    <w:p w14:paraId="2E481CB0" w14:textId="77777777" w:rsidR="00362299" w:rsidRPr="00362299" w:rsidRDefault="00362299" w:rsidP="00362299">
      <w:pPr>
        <w:rPr>
          <w:rFonts w:ascii="Arial" w:hAnsi="Arial" w:cs="Arial"/>
          <w:b/>
          <w:caps/>
          <w:sz w:val="48"/>
          <w:szCs w:val="48"/>
          <w:lang w:eastAsia="en-US"/>
        </w:rPr>
      </w:pPr>
    </w:p>
    <w:p w14:paraId="1F814A35" w14:textId="77777777" w:rsidR="00362299" w:rsidRPr="00362299" w:rsidRDefault="00362299" w:rsidP="00362299">
      <w:pPr>
        <w:rPr>
          <w:rFonts w:ascii="Arial" w:hAnsi="Arial" w:cs="Arial"/>
          <w:b/>
          <w:caps/>
          <w:sz w:val="48"/>
          <w:szCs w:val="48"/>
          <w:lang w:eastAsia="en-US"/>
        </w:rPr>
      </w:pPr>
    </w:p>
    <w:p w14:paraId="3E08848F" w14:textId="77777777" w:rsidR="00362299" w:rsidRPr="00362299" w:rsidRDefault="00362299" w:rsidP="00362299">
      <w:pPr>
        <w:rPr>
          <w:rFonts w:ascii="Arial" w:hAnsi="Arial" w:cs="Arial"/>
          <w:b/>
          <w:caps/>
          <w:sz w:val="20"/>
          <w:szCs w:val="20"/>
          <w:lang w:eastAsia="en-US"/>
        </w:rPr>
      </w:pPr>
    </w:p>
    <w:p w14:paraId="67D2295B" w14:textId="77777777" w:rsidR="00362299" w:rsidRDefault="00362299" w:rsidP="00362299">
      <w:pPr>
        <w:rPr>
          <w:rFonts w:ascii="Arial" w:hAnsi="Arial" w:cs="Arial"/>
          <w:b/>
          <w:caps/>
          <w:sz w:val="20"/>
          <w:szCs w:val="20"/>
          <w:lang w:eastAsia="en-US"/>
        </w:rPr>
      </w:pPr>
    </w:p>
    <w:p w14:paraId="048965DF" w14:textId="77777777" w:rsidR="00362299" w:rsidRDefault="00362299" w:rsidP="00362299">
      <w:pPr>
        <w:rPr>
          <w:rFonts w:ascii="Arial" w:hAnsi="Arial" w:cs="Arial"/>
          <w:b/>
          <w:caps/>
          <w:sz w:val="20"/>
          <w:szCs w:val="20"/>
          <w:lang w:eastAsia="en-US"/>
        </w:rPr>
      </w:pPr>
    </w:p>
    <w:p w14:paraId="2615DF60" w14:textId="77777777" w:rsidR="00362299" w:rsidRDefault="00362299" w:rsidP="00362299">
      <w:pPr>
        <w:rPr>
          <w:rFonts w:ascii="Arial" w:hAnsi="Arial" w:cs="Arial"/>
          <w:b/>
          <w:caps/>
          <w:sz w:val="20"/>
          <w:szCs w:val="20"/>
          <w:lang w:eastAsia="en-US"/>
        </w:rPr>
      </w:pPr>
    </w:p>
    <w:p w14:paraId="302724AB" w14:textId="77777777" w:rsidR="00362299" w:rsidRDefault="00362299" w:rsidP="00362299">
      <w:pPr>
        <w:rPr>
          <w:rFonts w:ascii="Arial" w:hAnsi="Arial" w:cs="Arial"/>
          <w:b/>
          <w:caps/>
          <w:sz w:val="20"/>
          <w:szCs w:val="20"/>
          <w:lang w:eastAsia="en-US"/>
        </w:rPr>
      </w:pPr>
    </w:p>
    <w:p w14:paraId="68B66FD6" w14:textId="77777777" w:rsidR="00362299" w:rsidRDefault="00362299" w:rsidP="00362299">
      <w:pPr>
        <w:rPr>
          <w:rFonts w:ascii="Arial" w:hAnsi="Arial" w:cs="Arial"/>
          <w:b/>
          <w:caps/>
          <w:sz w:val="20"/>
          <w:szCs w:val="20"/>
          <w:lang w:eastAsia="en-US"/>
        </w:rPr>
      </w:pPr>
    </w:p>
    <w:p w14:paraId="39ED5C07" w14:textId="77777777" w:rsidR="00362299" w:rsidRDefault="00362299" w:rsidP="00362299">
      <w:pPr>
        <w:rPr>
          <w:rFonts w:ascii="Arial" w:hAnsi="Arial" w:cs="Arial"/>
          <w:b/>
          <w:caps/>
          <w:sz w:val="20"/>
          <w:szCs w:val="20"/>
          <w:lang w:eastAsia="en-US"/>
        </w:rPr>
      </w:pPr>
    </w:p>
    <w:p w14:paraId="5C923FE4" w14:textId="68364606" w:rsidR="00362299" w:rsidRDefault="00362299" w:rsidP="0066778C">
      <w:pPr>
        <w:tabs>
          <w:tab w:val="left" w:pos="5842"/>
        </w:tabs>
        <w:rPr>
          <w:rFonts w:ascii="Arial" w:hAnsi="Arial" w:cs="Arial"/>
          <w:b/>
          <w:caps/>
          <w:sz w:val="20"/>
          <w:szCs w:val="20"/>
          <w:lang w:eastAsia="en-US"/>
        </w:rPr>
      </w:pPr>
    </w:p>
    <w:p w14:paraId="71A9FC32" w14:textId="77777777" w:rsidR="00362299" w:rsidRDefault="00362299" w:rsidP="00362299">
      <w:pPr>
        <w:rPr>
          <w:rFonts w:ascii="Arial" w:hAnsi="Arial" w:cs="Arial"/>
          <w:b/>
          <w:caps/>
          <w:sz w:val="20"/>
          <w:szCs w:val="20"/>
          <w:lang w:eastAsia="en-US"/>
        </w:rPr>
      </w:pPr>
    </w:p>
    <w:p w14:paraId="213CF95C" w14:textId="77777777" w:rsidR="00362299" w:rsidRPr="00362299" w:rsidRDefault="00362299" w:rsidP="00362299">
      <w:pPr>
        <w:rPr>
          <w:rFonts w:ascii="Arial" w:hAnsi="Arial" w:cs="Arial"/>
          <w:b/>
          <w:caps/>
          <w:sz w:val="20"/>
          <w:szCs w:val="20"/>
          <w:lang w:eastAsia="en-US"/>
        </w:rPr>
      </w:pPr>
    </w:p>
    <w:p w14:paraId="3346C169" w14:textId="77777777" w:rsidR="00362299" w:rsidRPr="00362299" w:rsidRDefault="00362299" w:rsidP="00362299">
      <w:pPr>
        <w:rPr>
          <w:rFonts w:ascii="Arial" w:hAnsi="Arial" w:cs="Arial"/>
          <w:b/>
          <w:caps/>
          <w:sz w:val="20"/>
          <w:szCs w:val="20"/>
          <w:lang w:eastAsia="en-US"/>
        </w:rPr>
      </w:pPr>
    </w:p>
    <w:p w14:paraId="3C769EAE" w14:textId="77777777" w:rsidR="00362299" w:rsidRPr="00362299" w:rsidRDefault="00362299" w:rsidP="00362299">
      <w:pPr>
        <w:rPr>
          <w:rFonts w:ascii="Arial" w:hAnsi="Arial" w:cs="Arial"/>
          <w:b/>
          <w:caps/>
          <w:sz w:val="20"/>
          <w:szCs w:val="20"/>
          <w:lang w:eastAsia="en-US"/>
        </w:rPr>
      </w:pPr>
    </w:p>
    <w:p w14:paraId="2DB24244" w14:textId="77777777" w:rsidR="00362299" w:rsidRPr="00C76BBF" w:rsidRDefault="00362299" w:rsidP="00362299">
      <w:pPr>
        <w:rPr>
          <w:rFonts w:ascii="Arial" w:hAnsi="Arial" w:cs="Arial"/>
          <w:b/>
          <w:caps/>
          <w:szCs w:val="22"/>
          <w:lang w:eastAsia="en-US"/>
        </w:rPr>
      </w:pPr>
    </w:p>
    <w:p w14:paraId="2AA5085D" w14:textId="2C191349" w:rsidR="00362299" w:rsidRPr="00C76BBF" w:rsidRDefault="00C76BBF" w:rsidP="00362299">
      <w:pPr>
        <w:jc w:val="right"/>
        <w:rPr>
          <w:rFonts w:ascii="Arial" w:hAnsi="Arial" w:cs="Arial"/>
          <w:b/>
          <w:smallCaps/>
          <w:color w:val="000000"/>
          <w:szCs w:val="20"/>
        </w:rPr>
      </w:pPr>
      <w:r w:rsidRPr="00C76BBF">
        <w:rPr>
          <w:rFonts w:ascii="Arial" w:hAnsi="Arial" w:cs="Arial"/>
          <w:b/>
          <w:smallCaps/>
          <w:color w:val="000000"/>
          <w:szCs w:val="20"/>
        </w:rPr>
        <w:t>Grupo 04</w:t>
      </w:r>
    </w:p>
    <w:p w14:paraId="5A1F85C1" w14:textId="3BF244EE" w:rsidR="00C76BBF" w:rsidRDefault="00C76BBF" w:rsidP="00362299">
      <w:pPr>
        <w:jc w:val="right"/>
        <w:rPr>
          <w:rFonts w:ascii="Arial" w:hAnsi="Arial" w:cs="Arial"/>
          <w:smallCaps/>
        </w:rPr>
      </w:pPr>
      <w:r>
        <w:rPr>
          <w:rFonts w:ascii="Arial" w:hAnsi="Arial" w:cs="Arial"/>
          <w:smallCaps/>
        </w:rPr>
        <w:t>Gabriel Cavalcanti</w:t>
      </w:r>
    </w:p>
    <w:p w14:paraId="71BCE717" w14:textId="584B3B98" w:rsidR="00C76BBF" w:rsidRDefault="00C76BBF" w:rsidP="00362299">
      <w:pPr>
        <w:jc w:val="right"/>
        <w:rPr>
          <w:rFonts w:ascii="Arial" w:hAnsi="Arial" w:cs="Arial"/>
          <w:smallCaps/>
        </w:rPr>
      </w:pPr>
      <w:r>
        <w:rPr>
          <w:rFonts w:ascii="Arial" w:hAnsi="Arial" w:cs="Arial"/>
          <w:smallCaps/>
        </w:rPr>
        <w:t xml:space="preserve"> Julia Barbosa </w:t>
      </w:r>
    </w:p>
    <w:p w14:paraId="46D5BFBA" w14:textId="593A2DF4" w:rsidR="00C76BBF" w:rsidRDefault="00C76BBF" w:rsidP="00362299">
      <w:pPr>
        <w:jc w:val="right"/>
        <w:rPr>
          <w:rFonts w:ascii="Arial" w:hAnsi="Arial" w:cs="Arial"/>
          <w:smallCaps/>
        </w:rPr>
      </w:pPr>
      <w:r>
        <w:rPr>
          <w:rFonts w:ascii="Arial" w:hAnsi="Arial" w:cs="Arial"/>
          <w:smallCaps/>
        </w:rPr>
        <w:t xml:space="preserve">Leandro Vieira </w:t>
      </w:r>
    </w:p>
    <w:p w14:paraId="7E2065E7" w14:textId="2801CD86" w:rsidR="00C76BBF" w:rsidRDefault="00C76BBF" w:rsidP="00362299">
      <w:pPr>
        <w:jc w:val="right"/>
        <w:rPr>
          <w:rFonts w:ascii="Arial" w:hAnsi="Arial" w:cs="Arial"/>
          <w:smallCaps/>
        </w:rPr>
      </w:pPr>
      <w:r>
        <w:rPr>
          <w:rFonts w:ascii="Arial" w:hAnsi="Arial" w:cs="Arial"/>
          <w:smallCaps/>
        </w:rPr>
        <w:t xml:space="preserve">Michelly Mendes </w:t>
      </w:r>
    </w:p>
    <w:p w14:paraId="183EB393" w14:textId="052944CD" w:rsidR="00362299" w:rsidRDefault="00C76BBF" w:rsidP="00362299">
      <w:pPr>
        <w:jc w:val="right"/>
        <w:rPr>
          <w:rFonts w:ascii="Arial" w:hAnsi="Arial" w:cs="Arial"/>
          <w:smallCaps/>
        </w:rPr>
      </w:pPr>
      <w:r>
        <w:rPr>
          <w:rFonts w:ascii="Arial" w:hAnsi="Arial" w:cs="Arial"/>
          <w:smallCaps/>
        </w:rPr>
        <w:t>Pedro Moretti</w:t>
      </w:r>
    </w:p>
    <w:p w14:paraId="1B41202D" w14:textId="77777777" w:rsidR="00C76BBF" w:rsidRPr="00362299" w:rsidRDefault="00C76BBF" w:rsidP="00362299">
      <w:pPr>
        <w:jc w:val="right"/>
        <w:rPr>
          <w:rFonts w:ascii="Arial" w:hAnsi="Arial" w:cs="Arial"/>
          <w:smallCaps/>
        </w:rPr>
      </w:pPr>
    </w:p>
    <w:p w14:paraId="387BD56F" w14:textId="18153253" w:rsidR="00362299" w:rsidRPr="00362299" w:rsidRDefault="00C76BBF" w:rsidP="00362299">
      <w:pPr>
        <w:spacing w:after="100" w:afterAutospacing="1"/>
        <w:jc w:val="right"/>
        <w:rPr>
          <w:rFonts w:ascii="Arial" w:hAnsi="Arial" w:cs="Arial"/>
          <w:b/>
          <w:bCs/>
          <w:smallCaps/>
          <w:sz w:val="28"/>
          <w:szCs w:val="28"/>
        </w:rPr>
      </w:pPr>
      <w:r>
        <w:rPr>
          <w:rFonts w:ascii="Arial" w:hAnsi="Arial" w:cs="Arial"/>
          <w:smallCaps/>
        </w:rPr>
        <w:t>+55-114412-4412</w:t>
      </w:r>
      <w:r w:rsidR="00362299" w:rsidRPr="00362299">
        <w:rPr>
          <w:rFonts w:ascii="Arial" w:hAnsi="Arial" w:cs="Arial"/>
          <w:smallCaps/>
        </w:rPr>
        <w:br/>
      </w:r>
      <w:r>
        <w:rPr>
          <w:rFonts w:ascii="Arial" w:hAnsi="Arial" w:cs="Arial"/>
          <w:smallCaps/>
          <w:color w:val="0000FF"/>
        </w:rPr>
        <w:t>Trackvision</w:t>
      </w:r>
      <w:r w:rsidR="00362299" w:rsidRPr="00362299">
        <w:rPr>
          <w:rFonts w:ascii="Arial" w:hAnsi="Arial" w:cs="Arial"/>
          <w:smallCaps/>
          <w:color w:val="0000FF"/>
        </w:rPr>
        <w:t>@</w:t>
      </w:r>
      <w:r>
        <w:rPr>
          <w:rFonts w:ascii="Arial" w:hAnsi="Arial" w:cs="Arial"/>
          <w:smallCaps/>
          <w:color w:val="0000FF"/>
        </w:rPr>
        <w:t>gmail.com</w:t>
      </w:r>
    </w:p>
    <w:p w14:paraId="01B7E4A9" w14:textId="77777777" w:rsidR="00362299" w:rsidRDefault="00362299" w:rsidP="00666860">
      <w:pPr>
        <w:spacing w:after="100" w:afterAutospacing="1"/>
        <w:jc w:val="center"/>
        <w:rPr>
          <w:rFonts w:ascii="Arial" w:hAnsi="Arial"/>
          <w:b/>
          <w:bCs/>
          <w:smallCaps/>
          <w:sz w:val="28"/>
          <w:szCs w:val="28"/>
        </w:rPr>
      </w:pPr>
    </w:p>
    <w:p w14:paraId="06CBD900" w14:textId="77777777" w:rsidR="00362299" w:rsidRDefault="00362299" w:rsidP="00666860">
      <w:pPr>
        <w:spacing w:after="100" w:afterAutospacing="1"/>
        <w:jc w:val="center"/>
        <w:rPr>
          <w:rFonts w:ascii="Arial" w:hAnsi="Arial"/>
          <w:b/>
          <w:bCs/>
          <w:smallCaps/>
          <w:sz w:val="28"/>
          <w:szCs w:val="28"/>
        </w:rPr>
      </w:pPr>
    </w:p>
    <w:p w14:paraId="555091EB" w14:textId="77777777" w:rsidR="00362299" w:rsidRDefault="00362299" w:rsidP="00666860">
      <w:pPr>
        <w:spacing w:after="100" w:afterAutospacing="1"/>
        <w:jc w:val="center"/>
        <w:rPr>
          <w:rFonts w:ascii="Arial" w:hAnsi="Arial"/>
          <w:b/>
          <w:bCs/>
          <w:smallCaps/>
          <w:sz w:val="28"/>
          <w:szCs w:val="28"/>
        </w:rPr>
      </w:pPr>
    </w:p>
    <w:p w14:paraId="0EFAC8B2" w14:textId="77777777" w:rsidR="003A6762" w:rsidRPr="00362299" w:rsidRDefault="00D528DA" w:rsidP="00666860">
      <w:pPr>
        <w:spacing w:after="100" w:afterAutospacing="1"/>
        <w:jc w:val="center"/>
        <w:rPr>
          <w:rFonts w:ascii="Arial" w:hAnsi="Arial"/>
          <w:b/>
          <w:bCs/>
          <w:smallCaps/>
          <w:color w:val="004B8D"/>
          <w:sz w:val="28"/>
          <w:szCs w:val="28"/>
        </w:rPr>
      </w:pPr>
      <w:r>
        <w:rPr>
          <w:rFonts w:ascii="Arial" w:hAnsi="Arial"/>
          <w:b/>
          <w:bCs/>
          <w:smallCaps/>
          <w:color w:val="004B8D"/>
          <w:sz w:val="28"/>
          <w:szCs w:val="28"/>
        </w:rPr>
        <w:t>Í</w:t>
      </w:r>
      <w:r w:rsidR="00666860" w:rsidRPr="00362299">
        <w:rPr>
          <w:rFonts w:ascii="Arial" w:hAnsi="Arial"/>
          <w:b/>
          <w:bCs/>
          <w:smallCaps/>
          <w:color w:val="004B8D"/>
          <w:sz w:val="28"/>
          <w:szCs w:val="28"/>
        </w:rPr>
        <w:t>NDICE</w:t>
      </w:r>
    </w:p>
    <w:p w14:paraId="45F2012C" w14:textId="77777777" w:rsidR="00C90635" w:rsidRDefault="00C90635" w:rsidP="001D7D29">
      <w:pPr>
        <w:spacing w:after="100" w:afterAutospacing="1"/>
        <w:jc w:val="both"/>
        <w:rPr>
          <w:rFonts w:ascii="Arial" w:hAnsi="Arial"/>
          <w:bCs/>
          <w:smallCaps/>
          <w:color w:val="000000"/>
          <w:sz w:val="20"/>
          <w:szCs w:val="20"/>
        </w:rPr>
      </w:pPr>
    </w:p>
    <w:p w14:paraId="7023CAC6" w14:textId="77777777" w:rsidR="00E95413" w:rsidRPr="00F0574B" w:rsidRDefault="00E95413" w:rsidP="00E95413">
      <w:pPr>
        <w:spacing w:after="100" w:afterAutospacing="1"/>
        <w:jc w:val="both"/>
        <w:rPr>
          <w:rFonts w:ascii="Arial" w:hAnsi="Arial"/>
          <w:bCs/>
          <w:smallCaps/>
          <w:color w:val="000000"/>
          <w:sz w:val="20"/>
          <w:szCs w:val="20"/>
        </w:rPr>
      </w:pPr>
    </w:p>
    <w:p w14:paraId="19A56B58" w14:textId="429CF43E" w:rsidR="00551521" w:rsidRDefault="00C90635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F0574B">
        <w:rPr>
          <w:rFonts w:ascii="Arial" w:hAnsi="Arial"/>
          <w:smallCaps/>
          <w:szCs w:val="20"/>
          <w:u w:color="FFFFFF"/>
        </w:rPr>
        <w:fldChar w:fldCharType="begin"/>
      </w:r>
      <w:r w:rsidRPr="00F0574B">
        <w:rPr>
          <w:rFonts w:ascii="Arial" w:hAnsi="Arial"/>
          <w:smallCaps/>
          <w:szCs w:val="20"/>
          <w:u w:color="FFFFFF"/>
        </w:rPr>
        <w:instrText xml:space="preserve"> TOC \o "1-3" \h \z \u </w:instrText>
      </w:r>
      <w:r w:rsidRPr="00F0574B">
        <w:rPr>
          <w:rFonts w:ascii="Arial" w:hAnsi="Arial"/>
          <w:smallCaps/>
          <w:szCs w:val="20"/>
          <w:u w:color="FFFFFF"/>
        </w:rPr>
        <w:fldChar w:fldCharType="separate"/>
      </w:r>
      <w:hyperlink w:anchor="_Toc119062097" w:history="1">
        <w:r w:rsidR="00551521" w:rsidRPr="00F252C6">
          <w:rPr>
            <w:rStyle w:val="Hyperlink"/>
          </w:rPr>
          <w:t>1</w:t>
        </w:r>
        <w:r w:rsidR="0055152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51521" w:rsidRPr="00F252C6">
          <w:rPr>
            <w:rStyle w:val="Hyperlink"/>
          </w:rPr>
          <w:t>Identificação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_Toc119062097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3</w:t>
        </w:r>
        <w:r w:rsidR="00551521">
          <w:rPr>
            <w:webHidden/>
          </w:rPr>
          <w:fldChar w:fldCharType="end"/>
        </w:r>
      </w:hyperlink>
    </w:p>
    <w:p w14:paraId="7A13C73D" w14:textId="3FB171EE" w:rsidR="00551521" w:rsidRDefault="006053A1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19062098" w:history="1">
        <w:r w:rsidR="00551521" w:rsidRPr="00F252C6">
          <w:rPr>
            <w:rStyle w:val="Hyperlink"/>
          </w:rPr>
          <w:t>2</w:t>
        </w:r>
        <w:r w:rsidR="0055152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51521" w:rsidRPr="00F252C6">
          <w:rPr>
            <w:rStyle w:val="Hyperlink"/>
          </w:rPr>
          <w:t>Descrição Geral da Demanda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_Toc119062098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3</w:t>
        </w:r>
        <w:r w:rsidR="00551521">
          <w:rPr>
            <w:webHidden/>
          </w:rPr>
          <w:fldChar w:fldCharType="end"/>
        </w:r>
      </w:hyperlink>
    </w:p>
    <w:p w14:paraId="63CF6FCF" w14:textId="72619751" w:rsidR="00551521" w:rsidRDefault="006053A1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19062099" w:history="1">
        <w:r w:rsidR="00551521" w:rsidRPr="00F252C6">
          <w:rPr>
            <w:rStyle w:val="Hyperlink"/>
          </w:rPr>
          <w:t>3</w:t>
        </w:r>
        <w:r w:rsidR="0055152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51521" w:rsidRPr="00F252C6">
          <w:rPr>
            <w:rStyle w:val="Hyperlink"/>
          </w:rPr>
          <w:t>Publico Alvo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_Toc119062099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3</w:t>
        </w:r>
        <w:r w:rsidR="00551521">
          <w:rPr>
            <w:webHidden/>
          </w:rPr>
          <w:fldChar w:fldCharType="end"/>
        </w:r>
      </w:hyperlink>
    </w:p>
    <w:p w14:paraId="280153C2" w14:textId="44EF6701" w:rsidR="00551521" w:rsidRDefault="006053A1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19062100" w:history="1">
        <w:r w:rsidR="00551521" w:rsidRPr="00F252C6">
          <w:rPr>
            <w:rStyle w:val="Hyperlink"/>
          </w:rPr>
          <w:t>4</w:t>
        </w:r>
        <w:r w:rsidR="0055152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51521" w:rsidRPr="00F252C6">
          <w:rPr>
            <w:rStyle w:val="Hyperlink"/>
          </w:rPr>
          <w:t>requisitos Funcionais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_Toc119062100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4</w:t>
        </w:r>
        <w:r w:rsidR="00551521">
          <w:rPr>
            <w:webHidden/>
          </w:rPr>
          <w:fldChar w:fldCharType="end"/>
        </w:r>
      </w:hyperlink>
    </w:p>
    <w:p w14:paraId="55F7011B" w14:textId="4AD16BE2" w:rsidR="00551521" w:rsidRDefault="006053A1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19062101" w:history="1">
        <w:r w:rsidR="00551521" w:rsidRPr="00F252C6">
          <w:rPr>
            <w:rStyle w:val="Hyperlink"/>
          </w:rPr>
          <w:t>5</w:t>
        </w:r>
        <w:r w:rsidR="0055152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51521" w:rsidRPr="00F252C6">
          <w:rPr>
            <w:rStyle w:val="Hyperlink"/>
          </w:rPr>
          <w:t>Parecer Quanto a Viabilidade Técnica da Solução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_Toc119062101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6</w:t>
        </w:r>
        <w:r w:rsidR="00551521">
          <w:rPr>
            <w:webHidden/>
          </w:rPr>
          <w:fldChar w:fldCharType="end"/>
        </w:r>
      </w:hyperlink>
    </w:p>
    <w:p w14:paraId="7FF25B85" w14:textId="1944FBFC" w:rsidR="00551521" w:rsidRDefault="006053A1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19062102" w:history="1">
        <w:r w:rsidR="00551521" w:rsidRPr="00F252C6">
          <w:rPr>
            <w:rStyle w:val="Hyperlink"/>
          </w:rPr>
          <w:t>6</w:t>
        </w:r>
        <w:r w:rsidR="0055152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51521" w:rsidRPr="00F252C6">
          <w:rPr>
            <w:rStyle w:val="Hyperlink"/>
          </w:rPr>
          <w:t>Descrição da Análise Técnica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_Toc119062102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6</w:t>
        </w:r>
        <w:r w:rsidR="00551521">
          <w:rPr>
            <w:webHidden/>
          </w:rPr>
          <w:fldChar w:fldCharType="end"/>
        </w:r>
      </w:hyperlink>
    </w:p>
    <w:p w14:paraId="0FAE010B" w14:textId="1596C2FE" w:rsidR="00551521" w:rsidRDefault="006053A1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19062103" w:history="1">
        <w:r w:rsidR="00551521" w:rsidRPr="00F252C6">
          <w:rPr>
            <w:rStyle w:val="Hyperlink"/>
          </w:rPr>
          <w:t>7</w:t>
        </w:r>
        <w:r w:rsidR="0055152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51521" w:rsidRPr="00F252C6">
          <w:rPr>
            <w:rStyle w:val="Hyperlink"/>
          </w:rPr>
          <w:t>Arquitetura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_Toc119062103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6</w:t>
        </w:r>
        <w:r w:rsidR="00551521">
          <w:rPr>
            <w:webHidden/>
          </w:rPr>
          <w:fldChar w:fldCharType="end"/>
        </w:r>
      </w:hyperlink>
    </w:p>
    <w:p w14:paraId="216AC310" w14:textId="22550EE8" w:rsidR="00551521" w:rsidRDefault="006053A1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119062104" w:history="1">
        <w:r w:rsidR="00551521" w:rsidRPr="00F252C6">
          <w:rPr>
            <w:rStyle w:val="Hyperlink"/>
          </w:rPr>
          <w:t>7.1</w:t>
        </w:r>
        <w:r w:rsidR="0055152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51521" w:rsidRPr="00F252C6">
          <w:rPr>
            <w:rStyle w:val="Hyperlink"/>
          </w:rPr>
          <w:t>Diagrama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_Toc119062104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6</w:t>
        </w:r>
        <w:r w:rsidR="00551521">
          <w:rPr>
            <w:webHidden/>
          </w:rPr>
          <w:fldChar w:fldCharType="end"/>
        </w:r>
      </w:hyperlink>
    </w:p>
    <w:p w14:paraId="17C9FBE8" w14:textId="5420CA2A" w:rsidR="00551521" w:rsidRDefault="006053A1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119062105" w:history="1">
        <w:r w:rsidR="00551521" w:rsidRPr="00F252C6">
          <w:rPr>
            <w:rStyle w:val="Hyperlink"/>
          </w:rPr>
          <w:t>7.2</w:t>
        </w:r>
        <w:r w:rsidR="0055152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51521" w:rsidRPr="00F252C6">
          <w:rPr>
            <w:rStyle w:val="Hyperlink"/>
          </w:rPr>
          <w:t>Detalhamento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_Toc119062105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6</w:t>
        </w:r>
        <w:r w:rsidR="00551521">
          <w:rPr>
            <w:webHidden/>
          </w:rPr>
          <w:fldChar w:fldCharType="end"/>
        </w:r>
      </w:hyperlink>
    </w:p>
    <w:p w14:paraId="3AD1A483" w14:textId="13DFB89C" w:rsidR="00551521" w:rsidRDefault="006053A1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19062106" w:history="1">
        <w:r w:rsidR="00551521" w:rsidRPr="00F252C6">
          <w:rPr>
            <w:rStyle w:val="Hyperlink"/>
          </w:rPr>
          <w:t>8</w:t>
        </w:r>
        <w:r w:rsidR="0055152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51521" w:rsidRPr="00F252C6">
          <w:rPr>
            <w:rStyle w:val="Hyperlink"/>
          </w:rPr>
          <w:t>(Modelo de Dados)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_Toc119062106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6</w:t>
        </w:r>
        <w:r w:rsidR="00551521">
          <w:rPr>
            <w:webHidden/>
          </w:rPr>
          <w:fldChar w:fldCharType="end"/>
        </w:r>
      </w:hyperlink>
    </w:p>
    <w:p w14:paraId="17A0F608" w14:textId="5F1DAC37" w:rsidR="00551521" w:rsidRDefault="006053A1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119062107" w:history="1">
        <w:r w:rsidR="00551521" w:rsidRPr="00F252C6">
          <w:rPr>
            <w:rStyle w:val="Hyperlink"/>
          </w:rPr>
          <w:t>8.1</w:t>
        </w:r>
        <w:r w:rsidR="0055152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51521" w:rsidRPr="00F252C6">
          <w:rPr>
            <w:rStyle w:val="Hyperlink"/>
          </w:rPr>
          <w:t>Diagrama Relacional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_Toc119062107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6</w:t>
        </w:r>
        <w:r w:rsidR="00551521">
          <w:rPr>
            <w:webHidden/>
          </w:rPr>
          <w:fldChar w:fldCharType="end"/>
        </w:r>
      </w:hyperlink>
    </w:p>
    <w:p w14:paraId="150B4C7A" w14:textId="7C360739" w:rsidR="00551521" w:rsidRDefault="006053A1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119062108" w:history="1">
        <w:r w:rsidR="00551521" w:rsidRPr="00F252C6">
          <w:rPr>
            <w:rStyle w:val="Hyperlink"/>
          </w:rPr>
          <w:t>8.2</w:t>
        </w:r>
        <w:r w:rsidR="0055152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51521" w:rsidRPr="00F252C6">
          <w:rPr>
            <w:rStyle w:val="Hyperlink"/>
          </w:rPr>
          <w:t>Detalhamento do Diagrama Relacional – Dicionario de Dados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_Toc119062108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6</w:t>
        </w:r>
        <w:r w:rsidR="00551521">
          <w:rPr>
            <w:webHidden/>
          </w:rPr>
          <w:fldChar w:fldCharType="end"/>
        </w:r>
      </w:hyperlink>
    </w:p>
    <w:p w14:paraId="6D81A74E" w14:textId="5229E355" w:rsidR="00551521" w:rsidRDefault="006053A1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19062109" w:history="1">
        <w:r w:rsidR="00551521" w:rsidRPr="00F252C6">
          <w:rPr>
            <w:rStyle w:val="Hyperlink"/>
          </w:rPr>
          <w:t>9</w:t>
        </w:r>
        <w:r w:rsidR="0055152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51521" w:rsidRPr="00F252C6">
          <w:rPr>
            <w:rStyle w:val="Hyperlink"/>
          </w:rPr>
          <w:t>Interfaces de Integração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_Toc119062109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6</w:t>
        </w:r>
        <w:r w:rsidR="00551521">
          <w:rPr>
            <w:webHidden/>
          </w:rPr>
          <w:fldChar w:fldCharType="end"/>
        </w:r>
      </w:hyperlink>
    </w:p>
    <w:p w14:paraId="21FC4403" w14:textId="7B4BD430" w:rsidR="00551521" w:rsidRDefault="006053A1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19062110" w:history="1">
        <w:r w:rsidR="00551521" w:rsidRPr="00F252C6">
          <w:rPr>
            <w:rStyle w:val="Hyperlink"/>
          </w:rPr>
          <w:t>10</w:t>
        </w:r>
        <w:r w:rsidR="0055152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51521" w:rsidRPr="00F252C6">
          <w:rPr>
            <w:rStyle w:val="Hyperlink"/>
          </w:rPr>
          <w:t>Requisitos não Funcionais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_Toc119062110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8</w:t>
        </w:r>
        <w:r w:rsidR="00551521">
          <w:rPr>
            <w:webHidden/>
          </w:rPr>
          <w:fldChar w:fldCharType="end"/>
        </w:r>
      </w:hyperlink>
    </w:p>
    <w:p w14:paraId="7508DF84" w14:textId="7B16F558" w:rsidR="00551521" w:rsidRDefault="006053A1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119062113" w:history="1">
        <w:r w:rsidR="00551521" w:rsidRPr="00F252C6">
          <w:rPr>
            <w:rStyle w:val="Hyperlink"/>
          </w:rPr>
          <w:t>10.1</w:t>
        </w:r>
        <w:r w:rsidR="0055152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51521" w:rsidRPr="00F252C6">
          <w:rPr>
            <w:rStyle w:val="Hyperlink"/>
          </w:rPr>
          <w:t>Detalhamentos requisitos não funcionais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_Toc119062113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8</w:t>
        </w:r>
        <w:r w:rsidR="00551521">
          <w:rPr>
            <w:webHidden/>
          </w:rPr>
          <w:fldChar w:fldCharType="end"/>
        </w:r>
      </w:hyperlink>
    </w:p>
    <w:p w14:paraId="7073B6B3" w14:textId="4A83FBB0" w:rsidR="00551521" w:rsidRDefault="006053A1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119062114" w:history="1">
        <w:r w:rsidR="00551521" w:rsidRPr="00F252C6">
          <w:rPr>
            <w:rStyle w:val="Hyperlink"/>
          </w:rPr>
          <w:t>10.2</w:t>
        </w:r>
        <w:r w:rsidR="0055152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51521" w:rsidRPr="00F252C6">
          <w:rPr>
            <w:rStyle w:val="Hyperlink"/>
          </w:rPr>
          <w:t>Considerações Quanto a Segurança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_Toc119062114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9</w:t>
        </w:r>
        <w:r w:rsidR="00551521">
          <w:rPr>
            <w:webHidden/>
          </w:rPr>
          <w:fldChar w:fldCharType="end"/>
        </w:r>
      </w:hyperlink>
    </w:p>
    <w:p w14:paraId="2234D2A9" w14:textId="212D5367" w:rsidR="00551521" w:rsidRDefault="006053A1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119062115" w:history="1">
        <w:r w:rsidR="00551521" w:rsidRPr="00F252C6">
          <w:rPr>
            <w:rStyle w:val="Hyperlink"/>
          </w:rPr>
          <w:t>10.3</w:t>
        </w:r>
        <w:r w:rsidR="0055152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51521" w:rsidRPr="00F252C6">
          <w:rPr>
            <w:rStyle w:val="Hyperlink"/>
          </w:rPr>
          <w:t>Método de Autenticação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_Toc119062115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9</w:t>
        </w:r>
        <w:r w:rsidR="00551521">
          <w:rPr>
            <w:webHidden/>
          </w:rPr>
          <w:fldChar w:fldCharType="end"/>
        </w:r>
      </w:hyperlink>
    </w:p>
    <w:p w14:paraId="5F826AF2" w14:textId="0AED7E3B" w:rsidR="00551521" w:rsidRDefault="006053A1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119062116" w:history="1">
        <w:r w:rsidR="00551521" w:rsidRPr="00F252C6">
          <w:rPr>
            <w:rStyle w:val="Hyperlink"/>
          </w:rPr>
          <w:t>10.4</w:t>
        </w:r>
        <w:r w:rsidR="0055152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51521" w:rsidRPr="00F252C6">
          <w:rPr>
            <w:rStyle w:val="Hyperlink"/>
          </w:rPr>
          <w:t>Características de Plataforma – Requisitos não funcionais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_Toc119062116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9</w:t>
        </w:r>
        <w:r w:rsidR="00551521">
          <w:rPr>
            <w:webHidden/>
          </w:rPr>
          <w:fldChar w:fldCharType="end"/>
        </w:r>
      </w:hyperlink>
    </w:p>
    <w:p w14:paraId="294D9FAE" w14:textId="7252EEE2" w:rsidR="00551521" w:rsidRDefault="006053A1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119062117" w:history="1">
        <w:r w:rsidR="00551521" w:rsidRPr="00F252C6">
          <w:rPr>
            <w:rStyle w:val="Hyperlink"/>
          </w:rPr>
          <w:t>10.5</w:t>
        </w:r>
        <w:r w:rsidR="0055152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51521" w:rsidRPr="00F252C6">
          <w:rPr>
            <w:rStyle w:val="Hyperlink"/>
          </w:rPr>
          <w:t>Considerações sobre Ambientes Necessários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_Toc119062117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9</w:t>
        </w:r>
        <w:r w:rsidR="00551521">
          <w:rPr>
            <w:webHidden/>
          </w:rPr>
          <w:fldChar w:fldCharType="end"/>
        </w:r>
      </w:hyperlink>
    </w:p>
    <w:p w14:paraId="21F3A0EB" w14:textId="34C2D572" w:rsidR="00551521" w:rsidRDefault="006053A1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19062118" w:history="1">
        <w:r w:rsidR="00551521" w:rsidRPr="00F252C6">
          <w:rPr>
            <w:rStyle w:val="Hyperlink"/>
          </w:rPr>
          <w:t>11</w:t>
        </w:r>
        <w:r w:rsidR="0055152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51521" w:rsidRPr="00F252C6">
          <w:rPr>
            <w:rStyle w:val="Hyperlink"/>
          </w:rPr>
          <w:t>Referências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_Toc119062118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9</w:t>
        </w:r>
        <w:r w:rsidR="00551521">
          <w:rPr>
            <w:webHidden/>
          </w:rPr>
          <w:fldChar w:fldCharType="end"/>
        </w:r>
      </w:hyperlink>
    </w:p>
    <w:p w14:paraId="1A710E85" w14:textId="75A92FE5" w:rsidR="00551521" w:rsidRDefault="006053A1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19062119" w:history="1">
        <w:r w:rsidR="00551521" w:rsidRPr="00F252C6">
          <w:rPr>
            <w:rStyle w:val="Hyperlink"/>
          </w:rPr>
          <w:t>12</w:t>
        </w:r>
        <w:r w:rsidR="0055152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51521" w:rsidRPr="00F252C6">
          <w:rPr>
            <w:rStyle w:val="Hyperlink"/>
          </w:rPr>
          <w:t>Histórico de Modificações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_Toc119062119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9</w:t>
        </w:r>
        <w:r w:rsidR="00551521">
          <w:rPr>
            <w:webHidden/>
          </w:rPr>
          <w:fldChar w:fldCharType="end"/>
        </w:r>
      </w:hyperlink>
    </w:p>
    <w:p w14:paraId="7E46D22A" w14:textId="30375B32" w:rsidR="00551521" w:rsidRDefault="006053A1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19062120" w:history="1">
        <w:r w:rsidR="00551521" w:rsidRPr="00F252C6">
          <w:rPr>
            <w:rStyle w:val="Hyperlink"/>
          </w:rPr>
          <w:t>13</w:t>
        </w:r>
        <w:r w:rsidR="0055152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51521" w:rsidRPr="00F252C6">
          <w:rPr>
            <w:rStyle w:val="Hyperlink"/>
          </w:rPr>
          <w:t>Anexos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_Toc119062120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10</w:t>
        </w:r>
        <w:r w:rsidR="00551521">
          <w:rPr>
            <w:webHidden/>
          </w:rPr>
          <w:fldChar w:fldCharType="end"/>
        </w:r>
      </w:hyperlink>
    </w:p>
    <w:p w14:paraId="7DF98AE4" w14:textId="321D2634" w:rsidR="00551521" w:rsidRDefault="006053A1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119062121" w:history="1">
        <w:r w:rsidR="00551521" w:rsidRPr="00F252C6">
          <w:rPr>
            <w:rStyle w:val="Hyperlink"/>
          </w:rPr>
          <w:t>13.1</w:t>
        </w:r>
        <w:r w:rsidR="0055152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51521" w:rsidRPr="00F252C6">
          <w:rPr>
            <w:rStyle w:val="Hyperlink"/>
          </w:rPr>
          <w:t>Modelo de Entidades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_Toc119062121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10</w:t>
        </w:r>
        <w:r w:rsidR="00551521">
          <w:rPr>
            <w:webHidden/>
          </w:rPr>
          <w:fldChar w:fldCharType="end"/>
        </w:r>
      </w:hyperlink>
    </w:p>
    <w:p w14:paraId="695253EC" w14:textId="4AB74A60" w:rsidR="00551521" w:rsidRDefault="006053A1">
      <w:pPr>
        <w:pStyle w:val="Sumrio3"/>
        <w:rPr>
          <w:rFonts w:asciiTheme="minorHAnsi" w:eastAsiaTheme="minorEastAsia" w:hAnsiTheme="minorHAnsi" w:cstheme="minorBidi"/>
          <w:noProof/>
          <w:szCs w:val="22"/>
        </w:rPr>
      </w:pPr>
      <w:hyperlink w:anchor="_Toc119062135" w:history="1">
        <w:r w:rsidR="00551521" w:rsidRPr="00F252C6">
          <w:rPr>
            <w:rStyle w:val="Hyperlink"/>
            <w:rFonts w:cs="Arial"/>
            <w:iCs/>
            <w:noProof/>
          </w:rPr>
          <w:t>12.1.1</w:t>
        </w:r>
        <w:r w:rsidR="0055152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51521" w:rsidRPr="00F252C6">
          <w:rPr>
            <w:rStyle w:val="Hyperlink"/>
            <w:noProof/>
          </w:rPr>
          <w:t>Diagrama de Entidades</w:t>
        </w:r>
        <w:r w:rsidR="00551521">
          <w:rPr>
            <w:noProof/>
            <w:webHidden/>
          </w:rPr>
          <w:tab/>
        </w:r>
        <w:r w:rsidR="00551521">
          <w:rPr>
            <w:noProof/>
            <w:webHidden/>
          </w:rPr>
          <w:fldChar w:fldCharType="begin"/>
        </w:r>
        <w:r w:rsidR="00551521">
          <w:rPr>
            <w:noProof/>
            <w:webHidden/>
          </w:rPr>
          <w:instrText xml:space="preserve"> PAGEREF _Toc119062135 \h </w:instrText>
        </w:r>
        <w:r w:rsidR="00551521">
          <w:rPr>
            <w:noProof/>
            <w:webHidden/>
          </w:rPr>
        </w:r>
        <w:r w:rsidR="00551521">
          <w:rPr>
            <w:noProof/>
            <w:webHidden/>
          </w:rPr>
          <w:fldChar w:fldCharType="separate"/>
        </w:r>
        <w:r w:rsidR="00551521">
          <w:rPr>
            <w:noProof/>
            <w:webHidden/>
          </w:rPr>
          <w:t>10</w:t>
        </w:r>
        <w:r w:rsidR="00551521">
          <w:rPr>
            <w:noProof/>
            <w:webHidden/>
          </w:rPr>
          <w:fldChar w:fldCharType="end"/>
        </w:r>
      </w:hyperlink>
    </w:p>
    <w:p w14:paraId="166A71C2" w14:textId="413C0104" w:rsidR="00551521" w:rsidRDefault="006053A1">
      <w:pPr>
        <w:pStyle w:val="Sumrio3"/>
        <w:rPr>
          <w:rFonts w:asciiTheme="minorHAnsi" w:eastAsiaTheme="minorEastAsia" w:hAnsiTheme="minorHAnsi" w:cstheme="minorBidi"/>
          <w:noProof/>
          <w:szCs w:val="22"/>
        </w:rPr>
      </w:pPr>
      <w:hyperlink w:anchor="_Toc119062136" w:history="1">
        <w:r w:rsidR="00551521" w:rsidRPr="00F252C6">
          <w:rPr>
            <w:rStyle w:val="Hyperlink"/>
            <w:rFonts w:eastAsia="Calibri" w:cs="Arial"/>
            <w:iCs/>
            <w:noProof/>
          </w:rPr>
          <w:t>12.1.2</w:t>
        </w:r>
        <w:r w:rsidR="0055152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51521" w:rsidRPr="00F252C6">
          <w:rPr>
            <w:rStyle w:val="Hyperlink"/>
            <w:noProof/>
          </w:rPr>
          <w:t>Detalhamento do Diagrama de Entidades</w:t>
        </w:r>
        <w:r w:rsidR="00551521">
          <w:rPr>
            <w:noProof/>
            <w:webHidden/>
          </w:rPr>
          <w:tab/>
        </w:r>
        <w:r w:rsidR="00551521">
          <w:rPr>
            <w:noProof/>
            <w:webHidden/>
          </w:rPr>
          <w:fldChar w:fldCharType="begin"/>
        </w:r>
        <w:r w:rsidR="00551521">
          <w:rPr>
            <w:noProof/>
            <w:webHidden/>
          </w:rPr>
          <w:instrText xml:space="preserve"> PAGEREF _Toc119062136 \h </w:instrText>
        </w:r>
        <w:r w:rsidR="00551521">
          <w:rPr>
            <w:noProof/>
            <w:webHidden/>
          </w:rPr>
        </w:r>
        <w:r w:rsidR="00551521">
          <w:rPr>
            <w:noProof/>
            <w:webHidden/>
          </w:rPr>
          <w:fldChar w:fldCharType="separate"/>
        </w:r>
        <w:r w:rsidR="00551521">
          <w:rPr>
            <w:noProof/>
            <w:webHidden/>
          </w:rPr>
          <w:t>10</w:t>
        </w:r>
        <w:r w:rsidR="00551521">
          <w:rPr>
            <w:noProof/>
            <w:webHidden/>
          </w:rPr>
          <w:fldChar w:fldCharType="end"/>
        </w:r>
      </w:hyperlink>
    </w:p>
    <w:p w14:paraId="0C9ADDF8" w14:textId="675A8A80" w:rsidR="00551521" w:rsidRDefault="006053A1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119062137" w:history="1">
        <w:r w:rsidR="00551521" w:rsidRPr="00F252C6">
          <w:rPr>
            <w:rStyle w:val="Hyperlink"/>
          </w:rPr>
          <w:t>13.2</w:t>
        </w:r>
        <w:r w:rsidR="0055152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51521" w:rsidRPr="00F252C6">
          <w:rPr>
            <w:rStyle w:val="Hyperlink"/>
          </w:rPr>
          <w:t>Diagrama de Caso de USO, Classes e/ou Diagrama de Seqüência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_Toc119062137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10</w:t>
        </w:r>
        <w:r w:rsidR="00551521">
          <w:rPr>
            <w:webHidden/>
          </w:rPr>
          <w:fldChar w:fldCharType="end"/>
        </w:r>
      </w:hyperlink>
    </w:p>
    <w:p w14:paraId="6FA91EE9" w14:textId="2C42394E" w:rsidR="00AD45D7" w:rsidRDefault="00C90635" w:rsidP="00EA0169">
      <w:pPr>
        <w:pStyle w:val="Sumrio2"/>
        <w:rPr>
          <w:rFonts w:cs="Arial"/>
        </w:rPr>
      </w:pPr>
      <w:r w:rsidRPr="00F0574B">
        <w:rPr>
          <w:u w:color="FFFFFF"/>
        </w:rPr>
        <w:fldChar w:fldCharType="end"/>
      </w:r>
    </w:p>
    <w:p w14:paraId="4613BB1E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7DFE4C14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1FB9A7D5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306866EE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3041760E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5A5AB666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6514538D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57D622A9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4CFC9073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103E6A91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458AE789" w14:textId="77777777" w:rsidR="003A6762" w:rsidRDefault="00C2161E" w:rsidP="00C2161E">
      <w:pPr>
        <w:tabs>
          <w:tab w:val="left" w:pos="2001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p w14:paraId="7CE148B5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2EFBD24D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0DBFA5B9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0C456434" w14:textId="3D9DACAB" w:rsidR="00DE6498" w:rsidRPr="00DE6498" w:rsidRDefault="00FF50BB" w:rsidP="00F51336">
      <w:pPr>
        <w:pStyle w:val="Ttulo1"/>
      </w:pPr>
      <w:bookmarkStart w:id="0" w:name="_Toc239163592"/>
      <w:bookmarkStart w:id="1" w:name="_Toc239759217"/>
      <w:bookmarkStart w:id="2" w:name="_Toc119062097"/>
      <w:r>
        <w:lastRenderedPageBreak/>
        <w:t xml:space="preserve">1    </w:t>
      </w:r>
      <w:r w:rsidR="00DE6498" w:rsidRPr="00DE6498">
        <w:t>Identificação</w:t>
      </w:r>
      <w:bookmarkEnd w:id="0"/>
      <w:bookmarkEnd w:id="1"/>
      <w:bookmarkEnd w:id="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20"/>
        <w:gridCol w:w="6567"/>
      </w:tblGrid>
      <w:tr w:rsidR="00DE6498" w:rsidRPr="00DE6498" w14:paraId="4EE509A9" w14:textId="77777777" w:rsidTr="00DE6498">
        <w:tc>
          <w:tcPr>
            <w:tcW w:w="1539" w:type="pct"/>
            <w:vAlign w:val="center"/>
          </w:tcPr>
          <w:p w14:paraId="5D21E8FE" w14:textId="77777777" w:rsidR="00DE6498" w:rsidRPr="00DE6498" w:rsidRDefault="00DE6498" w:rsidP="00DE6498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DE6498">
              <w:rPr>
                <w:rFonts w:ascii="Arial" w:hAnsi="Arial" w:cs="Arial"/>
                <w:sz w:val="20"/>
                <w:szCs w:val="20"/>
              </w:rPr>
              <w:t>Sistema</w:t>
            </w:r>
          </w:p>
        </w:tc>
        <w:tc>
          <w:tcPr>
            <w:tcW w:w="3461" w:type="pct"/>
            <w:vAlign w:val="center"/>
          </w:tcPr>
          <w:p w14:paraId="78F44AC3" w14:textId="5C3838B5" w:rsidR="00DE6498" w:rsidRPr="00DE6498" w:rsidRDefault="005D7C7C" w:rsidP="00DE6498">
            <w:pPr>
              <w:spacing w:line="276" w:lineRule="auto"/>
              <w:rPr>
                <w:rStyle w:val="nfase"/>
                <w:rFonts w:ascii="Arial" w:eastAsia="Calibri" w:hAnsi="Arial" w:cs="Arial"/>
                <w:color w:val="0000FF"/>
                <w:sz w:val="20"/>
                <w:szCs w:val="20"/>
              </w:rPr>
            </w:pPr>
            <w:r>
              <w:t>TRACK VISION</w:t>
            </w:r>
          </w:p>
        </w:tc>
      </w:tr>
      <w:tr w:rsidR="00DE6498" w:rsidRPr="00DE6498" w14:paraId="1CF615AB" w14:textId="77777777" w:rsidTr="00DE6498">
        <w:tc>
          <w:tcPr>
            <w:tcW w:w="1539" w:type="pct"/>
            <w:vAlign w:val="center"/>
          </w:tcPr>
          <w:p w14:paraId="43B064BF" w14:textId="77777777" w:rsidR="00DE6498" w:rsidRPr="00DE6498" w:rsidRDefault="00DE6498" w:rsidP="00DE6498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DE6498">
              <w:rPr>
                <w:rFonts w:ascii="Arial" w:hAnsi="Arial" w:cs="Arial"/>
                <w:sz w:val="20"/>
                <w:szCs w:val="20"/>
              </w:rPr>
              <w:t>Descrição da Solicitação</w:t>
            </w:r>
          </w:p>
        </w:tc>
        <w:tc>
          <w:tcPr>
            <w:tcW w:w="3461" w:type="pct"/>
            <w:vAlign w:val="center"/>
          </w:tcPr>
          <w:p w14:paraId="6115D0BF" w14:textId="6A47DE5F" w:rsidR="00DE6498" w:rsidRPr="00DE6498" w:rsidRDefault="00FF5616" w:rsidP="00DE6498">
            <w:pPr>
              <w:spacing w:line="276" w:lineRule="auto"/>
              <w:rPr>
                <w:rStyle w:val="nfase"/>
                <w:rFonts w:ascii="Arial" w:eastAsia="Calibri" w:hAnsi="Arial" w:cs="Arial"/>
                <w:color w:val="0000FF"/>
                <w:sz w:val="20"/>
                <w:szCs w:val="20"/>
              </w:rPr>
            </w:pPr>
            <w:r>
              <w:t>Monitoramento de Hardware</w:t>
            </w:r>
          </w:p>
        </w:tc>
      </w:tr>
      <w:tr w:rsidR="00DE6498" w:rsidRPr="00DE6498" w14:paraId="147ABB65" w14:textId="77777777" w:rsidTr="00DE6498">
        <w:tc>
          <w:tcPr>
            <w:tcW w:w="1539" w:type="pct"/>
            <w:vAlign w:val="center"/>
          </w:tcPr>
          <w:p w14:paraId="27A9F247" w14:textId="77777777" w:rsidR="00DE6498" w:rsidRPr="00DE6498" w:rsidRDefault="00DE6498" w:rsidP="00DE6498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DE6498">
              <w:rPr>
                <w:rFonts w:ascii="Arial" w:hAnsi="Arial" w:cs="Arial"/>
                <w:sz w:val="20"/>
                <w:szCs w:val="20"/>
              </w:rPr>
              <w:t>Número da Solicitação</w:t>
            </w:r>
          </w:p>
        </w:tc>
        <w:tc>
          <w:tcPr>
            <w:tcW w:w="3461" w:type="pct"/>
            <w:vAlign w:val="center"/>
          </w:tcPr>
          <w:p w14:paraId="3DC04743" w14:textId="5A16645D" w:rsidR="00DE6498" w:rsidRPr="00DE6498" w:rsidRDefault="00FF5616" w:rsidP="00DE6498">
            <w:pPr>
              <w:spacing w:line="276" w:lineRule="auto"/>
              <w:rPr>
                <w:rStyle w:val="nfase"/>
                <w:rFonts w:ascii="Arial" w:eastAsia="Calibri" w:hAnsi="Arial" w:cs="Arial"/>
                <w:color w:val="0000FF"/>
                <w:sz w:val="20"/>
                <w:szCs w:val="20"/>
              </w:rPr>
            </w:pPr>
            <w:r>
              <w:t>ID 0</w:t>
            </w:r>
            <w:r w:rsidR="005D7C7C">
              <w:t>01</w:t>
            </w:r>
          </w:p>
        </w:tc>
      </w:tr>
      <w:tr w:rsidR="00DE6498" w:rsidRPr="00DE6498" w14:paraId="39EFA88D" w14:textId="77777777" w:rsidTr="00DE6498">
        <w:tc>
          <w:tcPr>
            <w:tcW w:w="1539" w:type="pct"/>
            <w:vAlign w:val="center"/>
          </w:tcPr>
          <w:p w14:paraId="4373D44E" w14:textId="77777777" w:rsidR="00DE6498" w:rsidRPr="00DE6498" w:rsidRDefault="00DE6498" w:rsidP="00DE6498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DE6498">
              <w:rPr>
                <w:rFonts w:ascii="Arial" w:hAnsi="Arial" w:cs="Arial"/>
                <w:sz w:val="20"/>
                <w:szCs w:val="20"/>
              </w:rPr>
              <w:t>Analista Responsável</w:t>
            </w:r>
          </w:p>
        </w:tc>
        <w:tc>
          <w:tcPr>
            <w:tcW w:w="3461" w:type="pct"/>
            <w:vAlign w:val="center"/>
          </w:tcPr>
          <w:p w14:paraId="4DA47A2B" w14:textId="740A576D" w:rsidR="00DE6498" w:rsidRPr="00DE6498" w:rsidRDefault="005D7C7C" w:rsidP="00DE6498">
            <w:pPr>
              <w:spacing w:line="276" w:lineRule="auto"/>
              <w:rPr>
                <w:rStyle w:val="nfase"/>
                <w:rFonts w:ascii="Arial" w:eastAsia="Calibri" w:hAnsi="Arial" w:cs="Arial"/>
                <w:color w:val="0000FF"/>
                <w:sz w:val="20"/>
                <w:szCs w:val="20"/>
              </w:rPr>
            </w:pPr>
            <w:r>
              <w:t>Grupo 04</w:t>
            </w:r>
          </w:p>
        </w:tc>
      </w:tr>
      <w:tr w:rsidR="00DE6498" w:rsidRPr="00DE6498" w14:paraId="633FDCEA" w14:textId="77777777" w:rsidTr="00DE6498">
        <w:tc>
          <w:tcPr>
            <w:tcW w:w="1539" w:type="pct"/>
            <w:vAlign w:val="center"/>
          </w:tcPr>
          <w:p w14:paraId="3A21F666" w14:textId="77777777" w:rsidR="00DE6498" w:rsidRPr="00DE6498" w:rsidRDefault="00DE6498" w:rsidP="00DE6498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DE6498">
              <w:rPr>
                <w:rFonts w:ascii="Arial" w:hAnsi="Arial" w:cs="Arial"/>
                <w:sz w:val="20"/>
                <w:szCs w:val="20"/>
              </w:rPr>
              <w:t>Versão</w:t>
            </w:r>
          </w:p>
        </w:tc>
        <w:tc>
          <w:tcPr>
            <w:tcW w:w="3461" w:type="pct"/>
            <w:vAlign w:val="center"/>
          </w:tcPr>
          <w:p w14:paraId="43F68457" w14:textId="0024B39E" w:rsidR="00DE6498" w:rsidRPr="00DE6498" w:rsidRDefault="005D7C7C" w:rsidP="00DE6498">
            <w:pPr>
              <w:spacing w:line="276" w:lineRule="auto"/>
              <w:rPr>
                <w:rStyle w:val="nfase"/>
                <w:rFonts w:ascii="Arial" w:eastAsia="Calibri" w:hAnsi="Arial" w:cs="Arial"/>
                <w:color w:val="0000FF"/>
                <w:sz w:val="20"/>
                <w:szCs w:val="20"/>
              </w:rPr>
            </w:pPr>
            <w:r>
              <w:t>1.08.9</w:t>
            </w:r>
          </w:p>
        </w:tc>
      </w:tr>
    </w:tbl>
    <w:p w14:paraId="240AD8A6" w14:textId="77777777" w:rsidR="00DE6498" w:rsidRDefault="00DE6498" w:rsidP="00F51336">
      <w:pPr>
        <w:pStyle w:val="Ttulo1"/>
      </w:pPr>
      <w:bookmarkStart w:id="3" w:name="_Toc239163593"/>
    </w:p>
    <w:p w14:paraId="4F261166" w14:textId="64F5F283" w:rsidR="00DE6498" w:rsidRPr="00DE6498" w:rsidRDefault="00FF50BB" w:rsidP="00F51336">
      <w:pPr>
        <w:pStyle w:val="Ttulo1"/>
      </w:pPr>
      <w:bookmarkStart w:id="4" w:name="_Toc239759218"/>
      <w:bookmarkStart w:id="5" w:name="_Toc119062098"/>
      <w:r>
        <w:t xml:space="preserve">2   </w:t>
      </w:r>
      <w:r w:rsidR="00315DF5">
        <w:t xml:space="preserve"> </w:t>
      </w:r>
      <w:r w:rsidR="00DE6498" w:rsidRPr="00DE6498">
        <w:t xml:space="preserve">Descrição </w:t>
      </w:r>
      <w:r w:rsidR="00837D50">
        <w:t xml:space="preserve">Geral </w:t>
      </w:r>
      <w:r w:rsidR="00DE6498" w:rsidRPr="00DE6498">
        <w:t>da Demanda</w:t>
      </w:r>
      <w:bookmarkEnd w:id="3"/>
      <w:bookmarkEnd w:id="4"/>
      <w:bookmarkEnd w:id="5"/>
    </w:p>
    <w:p w14:paraId="123F7AB5" w14:textId="2596F4DC" w:rsidR="00DE6498" w:rsidRDefault="005D7C7C" w:rsidP="00DE6498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Monitoramento</w:t>
      </w:r>
      <w:r w:rsidRPr="005D7C7C">
        <w:rPr>
          <w:rFonts w:ascii="Arial" w:hAnsi="Arial" w:cs="Arial"/>
          <w:sz w:val="20"/>
          <w:szCs w:val="20"/>
        </w:rPr>
        <w:t xml:space="preserve"> </w:t>
      </w:r>
      <w:r w:rsidR="00A5009F">
        <w:rPr>
          <w:rFonts w:ascii="Arial" w:hAnsi="Arial" w:cs="Arial"/>
          <w:sz w:val="20"/>
          <w:szCs w:val="20"/>
        </w:rPr>
        <w:t>de</w:t>
      </w:r>
      <w:r w:rsidRPr="005D7C7C">
        <w:rPr>
          <w:rFonts w:ascii="Arial" w:hAnsi="Arial" w:cs="Arial"/>
          <w:sz w:val="20"/>
          <w:szCs w:val="20"/>
        </w:rPr>
        <w:t xml:space="preserve"> </w:t>
      </w:r>
      <w:r w:rsidR="00A5009F">
        <w:rPr>
          <w:rFonts w:ascii="Arial" w:hAnsi="Arial" w:cs="Arial"/>
          <w:sz w:val="20"/>
          <w:szCs w:val="20"/>
        </w:rPr>
        <w:t>processamento</w:t>
      </w:r>
      <w:r w:rsidRPr="005D7C7C">
        <w:rPr>
          <w:rFonts w:ascii="Arial" w:hAnsi="Arial" w:cs="Arial"/>
          <w:sz w:val="20"/>
          <w:szCs w:val="20"/>
        </w:rPr>
        <w:t xml:space="preserve"> </w:t>
      </w:r>
      <w:r w:rsidR="00A5009F">
        <w:rPr>
          <w:rFonts w:ascii="Arial" w:hAnsi="Arial" w:cs="Arial"/>
          <w:sz w:val="20"/>
          <w:szCs w:val="20"/>
        </w:rPr>
        <w:t>de uso de hardware</w:t>
      </w:r>
    </w:p>
    <w:p w14:paraId="1AA63B16" w14:textId="77777777" w:rsidR="00837D50" w:rsidRPr="00DE6498" w:rsidRDefault="00837D50" w:rsidP="00837D50">
      <w:pPr>
        <w:spacing w:line="276" w:lineRule="auto"/>
        <w:jc w:val="both"/>
        <w:rPr>
          <w:rFonts w:ascii="Arial" w:hAnsi="Arial" w:cs="Arial"/>
          <w:sz w:val="20"/>
          <w:szCs w:val="20"/>
        </w:rPr>
      </w:pPr>
    </w:p>
    <w:p w14:paraId="2C47F5F3" w14:textId="16854C0E" w:rsidR="00837D50" w:rsidRPr="00A5009F" w:rsidRDefault="00FF50BB" w:rsidP="00F51336">
      <w:pPr>
        <w:pStyle w:val="Ttulo1"/>
        <w:rPr>
          <w:rStyle w:val="nfase"/>
          <w:i w:val="0"/>
          <w:iCs w:val="0"/>
        </w:rPr>
      </w:pPr>
      <w:bookmarkStart w:id="6" w:name="_Toc119062099"/>
      <w:r>
        <w:t xml:space="preserve">3    </w:t>
      </w:r>
      <w:r w:rsidR="00837D50">
        <w:t>P</w:t>
      </w:r>
      <w:r w:rsidR="005D7C7C">
        <w:t>ú</w:t>
      </w:r>
      <w:r w:rsidR="00837D50">
        <w:t>blico Alvo</w:t>
      </w:r>
      <w:bookmarkEnd w:id="6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94"/>
        <w:gridCol w:w="6593"/>
      </w:tblGrid>
      <w:tr w:rsidR="00837D50" w:rsidRPr="00DE6498" w14:paraId="09C9CED5" w14:textId="77777777" w:rsidTr="00070909">
        <w:tc>
          <w:tcPr>
            <w:tcW w:w="1525" w:type="pct"/>
            <w:shd w:val="clear" w:color="auto" w:fill="004B8D"/>
            <w:vAlign w:val="center"/>
          </w:tcPr>
          <w:p w14:paraId="51AB051A" w14:textId="288D68F9" w:rsidR="00837D50" w:rsidRPr="00DE6498" w:rsidRDefault="004C75F8" w:rsidP="00070909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P</w:t>
            </w:r>
            <w:r>
              <w:rPr>
                <w:b/>
                <w:bCs/>
                <w:color w:val="FFFFFF"/>
              </w:rPr>
              <w:t>erfil</w:t>
            </w:r>
          </w:p>
        </w:tc>
        <w:tc>
          <w:tcPr>
            <w:tcW w:w="3475" w:type="pct"/>
            <w:shd w:val="clear" w:color="auto" w:fill="004B8D"/>
          </w:tcPr>
          <w:p w14:paraId="28EF923C" w14:textId="5BD3239A" w:rsidR="00837D50" w:rsidRPr="00DE6498" w:rsidRDefault="004C75F8" w:rsidP="00070909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L</w:t>
            </w:r>
            <w:r>
              <w:rPr>
                <w:b/>
                <w:bCs/>
                <w:color w:val="FFFFFF"/>
              </w:rPr>
              <w:t>ocalização e Quantidade</w:t>
            </w:r>
          </w:p>
        </w:tc>
      </w:tr>
      <w:tr w:rsidR="00837D50" w:rsidRPr="00DE6498" w14:paraId="20EC58E4" w14:textId="77777777" w:rsidTr="00070909">
        <w:tc>
          <w:tcPr>
            <w:tcW w:w="1525" w:type="pct"/>
            <w:shd w:val="clear" w:color="auto" w:fill="FFFFFF"/>
          </w:tcPr>
          <w:p w14:paraId="1E107C5A" w14:textId="6584E631" w:rsidR="00837D50" w:rsidRPr="00DE6498" w:rsidRDefault="00A5009F" w:rsidP="00070909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Gerente de TI</w:t>
            </w:r>
          </w:p>
        </w:tc>
        <w:tc>
          <w:tcPr>
            <w:tcW w:w="3475" w:type="pct"/>
            <w:shd w:val="clear" w:color="auto" w:fill="FFFFFF"/>
          </w:tcPr>
          <w:p w14:paraId="797F3A4B" w14:textId="70BA0694" w:rsidR="00837D50" w:rsidRPr="00DE6498" w:rsidRDefault="00A5009F" w:rsidP="00070909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200 personas, setor Governança</w:t>
            </w:r>
          </w:p>
        </w:tc>
      </w:tr>
      <w:tr w:rsidR="00837D50" w:rsidRPr="00DE6498" w14:paraId="067B844A" w14:textId="77777777" w:rsidTr="00070909">
        <w:tc>
          <w:tcPr>
            <w:tcW w:w="1525" w:type="pct"/>
            <w:shd w:val="clear" w:color="auto" w:fill="FFFFFF"/>
          </w:tcPr>
          <w:p w14:paraId="261AF03B" w14:textId="715F9161" w:rsidR="00837D50" w:rsidRPr="00DE6498" w:rsidRDefault="00A5009F" w:rsidP="00070909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Técnico de TI</w:t>
            </w:r>
          </w:p>
        </w:tc>
        <w:tc>
          <w:tcPr>
            <w:tcW w:w="3475" w:type="pct"/>
            <w:shd w:val="clear" w:color="auto" w:fill="FFFFFF"/>
          </w:tcPr>
          <w:p w14:paraId="727ED342" w14:textId="45B617EB" w:rsidR="00837D50" w:rsidRPr="00DE6498" w:rsidRDefault="00A5009F" w:rsidP="00070909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500 personas, setor Técnico</w:t>
            </w:r>
          </w:p>
        </w:tc>
      </w:tr>
    </w:tbl>
    <w:p w14:paraId="6A239CD4" w14:textId="73446B39" w:rsidR="00144581" w:rsidRDefault="00144581" w:rsidP="00DE6498">
      <w:pPr>
        <w:spacing w:line="276" w:lineRule="auto"/>
        <w:jc w:val="both"/>
        <w:rPr>
          <w:rFonts w:ascii="Arial" w:hAnsi="Arial" w:cs="Arial"/>
          <w:sz w:val="20"/>
          <w:szCs w:val="20"/>
        </w:rPr>
      </w:pPr>
    </w:p>
    <w:p w14:paraId="5B82AAD1" w14:textId="55AD5498" w:rsidR="00232425" w:rsidRDefault="00FF50BB" w:rsidP="00FF50BB">
      <w:pPr>
        <w:pStyle w:val="Ttulo1"/>
        <w:ind w:left="0"/>
      </w:pPr>
      <w:bookmarkStart w:id="7" w:name="_Toc119062100"/>
      <w:r>
        <w:rPr>
          <w:b w:val="0"/>
          <w:sz w:val="28"/>
          <w:szCs w:val="28"/>
        </w:rPr>
        <w:t xml:space="preserve">      </w:t>
      </w:r>
      <w:r>
        <w:t>4     Re</w:t>
      </w:r>
      <w:r w:rsidR="00232425">
        <w:t>quisitos Funcionais</w:t>
      </w:r>
      <w:bookmarkEnd w:id="7"/>
    </w:p>
    <w:p w14:paraId="5A9A1C92" w14:textId="22A08D9B" w:rsidR="0027605A" w:rsidRPr="0055571D" w:rsidRDefault="00B91481" w:rsidP="00DE6498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55571D">
        <w:rPr>
          <w:rFonts w:ascii="Arial" w:hAnsi="Arial" w:cs="Arial"/>
          <w:b/>
          <w:bCs/>
          <w:sz w:val="20"/>
          <w:szCs w:val="20"/>
        </w:rPr>
        <w:t>Requisito:</w:t>
      </w:r>
      <w:r w:rsidRPr="0055571D">
        <w:rPr>
          <w:rFonts w:ascii="Arial" w:hAnsi="Arial" w:cs="Arial"/>
          <w:sz w:val="20"/>
          <w:szCs w:val="20"/>
        </w:rPr>
        <w:t xml:space="preserve"> </w:t>
      </w:r>
      <w:r w:rsidR="002025B5" w:rsidRPr="0055571D">
        <w:rPr>
          <w:rStyle w:val="nfase"/>
          <w:rFonts w:ascii="Arial" w:eastAsia="Calibri" w:hAnsi="Arial" w:cs="Arial"/>
          <w:sz w:val="20"/>
          <w:szCs w:val="20"/>
        </w:rPr>
        <w:t>RF-</w:t>
      </w:r>
      <w:r w:rsidR="002D2105" w:rsidRPr="0055571D">
        <w:rPr>
          <w:rStyle w:val="nfase"/>
          <w:rFonts w:ascii="Arial" w:eastAsia="Calibri" w:hAnsi="Arial" w:cs="Arial"/>
          <w:sz w:val="20"/>
          <w:szCs w:val="20"/>
        </w:rPr>
        <w:t>01</w:t>
      </w:r>
      <w:r w:rsidR="002025B5" w:rsidRPr="0055571D">
        <w:rPr>
          <w:rStyle w:val="nfase"/>
          <w:rFonts w:ascii="Arial" w:eastAsia="Calibri" w:hAnsi="Arial" w:cs="Arial"/>
          <w:sz w:val="20"/>
          <w:szCs w:val="20"/>
        </w:rPr>
        <w:t xml:space="preserve"> </w:t>
      </w:r>
      <w:r w:rsidRPr="0055571D">
        <w:rPr>
          <w:rStyle w:val="nfase"/>
          <w:rFonts w:ascii="Arial" w:eastAsia="Calibri" w:hAnsi="Arial" w:cs="Arial"/>
          <w:sz w:val="20"/>
          <w:szCs w:val="20"/>
        </w:rPr>
        <w:t>-</w:t>
      </w:r>
      <w:r w:rsidRPr="0055571D">
        <w:rPr>
          <w:rFonts w:ascii="Arial" w:hAnsi="Arial" w:cs="Arial"/>
          <w:sz w:val="20"/>
          <w:szCs w:val="20"/>
        </w:rPr>
        <w:t xml:space="preserve"> </w:t>
      </w:r>
      <w:r w:rsidR="009B2A7E" w:rsidRPr="0055571D">
        <w:rPr>
          <w:rFonts w:ascii="Arial" w:hAnsi="Arial" w:cs="Arial"/>
          <w:sz w:val="20"/>
          <w:szCs w:val="20"/>
        </w:rPr>
        <w:t>O sistema deve gerar gráficos com os dados captados das APIs</w:t>
      </w:r>
      <w:r w:rsidR="002D2105" w:rsidRPr="0055571D">
        <w:rPr>
          <w:rFonts w:ascii="Arial" w:hAnsi="Arial" w:cs="Arial"/>
          <w:sz w:val="20"/>
          <w:szCs w:val="20"/>
        </w:rPr>
        <w:t xml:space="preserve"> para que</w:t>
      </w:r>
      <w:r w:rsidR="002025B5" w:rsidRPr="0055571D">
        <w:rPr>
          <w:rFonts w:ascii="Arial" w:hAnsi="Arial" w:cs="Arial"/>
          <w:sz w:val="20"/>
          <w:szCs w:val="20"/>
        </w:rPr>
        <w:t xml:space="preserve"> </w:t>
      </w:r>
      <w:r w:rsidR="002D2105" w:rsidRPr="0055571D">
        <w:rPr>
          <w:rFonts w:ascii="Arial" w:hAnsi="Arial" w:cs="Arial"/>
          <w:i/>
          <w:iCs/>
          <w:sz w:val="20"/>
          <w:szCs w:val="20"/>
        </w:rPr>
        <w:t>o técnico de TI</w:t>
      </w:r>
      <w:r w:rsidR="00955B46" w:rsidRPr="0055571D">
        <w:rPr>
          <w:rFonts w:ascii="Arial" w:hAnsi="Arial" w:cs="Arial"/>
          <w:sz w:val="20"/>
          <w:szCs w:val="20"/>
        </w:rPr>
        <w:t xml:space="preserve"> </w:t>
      </w:r>
      <w:r w:rsidR="009B2A7E" w:rsidRPr="0055571D">
        <w:rPr>
          <w:rFonts w:ascii="Arial" w:hAnsi="Arial" w:cs="Arial"/>
          <w:sz w:val="20"/>
          <w:szCs w:val="20"/>
        </w:rPr>
        <w:t>consiga</w:t>
      </w:r>
      <w:r w:rsidR="002025B5" w:rsidRPr="0055571D">
        <w:rPr>
          <w:rFonts w:ascii="Arial" w:hAnsi="Arial" w:cs="Arial"/>
          <w:sz w:val="20"/>
          <w:szCs w:val="20"/>
        </w:rPr>
        <w:t xml:space="preserve"> </w:t>
      </w:r>
      <w:r w:rsidR="002D2105" w:rsidRPr="0055571D">
        <w:rPr>
          <w:rFonts w:ascii="Arial" w:hAnsi="Arial" w:cs="Arial"/>
          <w:i/>
          <w:iCs/>
          <w:sz w:val="20"/>
          <w:szCs w:val="20"/>
        </w:rPr>
        <w:t>monitorar o sistema</w:t>
      </w:r>
      <w:r w:rsidR="007C5AC6" w:rsidRPr="0055571D">
        <w:rPr>
          <w:rFonts w:ascii="Arial" w:hAnsi="Arial" w:cs="Arial"/>
          <w:sz w:val="20"/>
          <w:szCs w:val="20"/>
        </w:rPr>
        <w:t xml:space="preserve"> </w:t>
      </w:r>
    </w:p>
    <w:p w14:paraId="46381F36" w14:textId="7AC5754B" w:rsidR="00FD1229" w:rsidRPr="0055571D" w:rsidRDefault="00FD1229" w:rsidP="00DE6498">
      <w:pPr>
        <w:spacing w:line="276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55571D">
        <w:rPr>
          <w:rFonts w:ascii="Arial" w:hAnsi="Arial" w:cs="Arial"/>
          <w:b/>
          <w:bCs/>
          <w:sz w:val="20"/>
          <w:szCs w:val="20"/>
        </w:rPr>
        <w:t>Regras de negócio:</w:t>
      </w:r>
      <w:r w:rsidRPr="0055571D">
        <w:rPr>
          <w:rFonts w:ascii="Arial" w:hAnsi="Arial" w:cs="Arial"/>
          <w:sz w:val="20"/>
          <w:szCs w:val="20"/>
        </w:rPr>
        <w:t xml:space="preserve"> </w:t>
      </w:r>
      <w:r w:rsidR="002D2105" w:rsidRPr="0055571D">
        <w:rPr>
          <w:rFonts w:ascii="Arial" w:hAnsi="Arial" w:cs="Arial"/>
          <w:i/>
          <w:iCs/>
          <w:sz w:val="20"/>
          <w:szCs w:val="20"/>
        </w:rPr>
        <w:t xml:space="preserve">O sistema deverá </w:t>
      </w:r>
      <w:r w:rsidR="009B2A7E" w:rsidRPr="0055571D">
        <w:rPr>
          <w:rFonts w:ascii="Arial" w:hAnsi="Arial" w:cs="Arial"/>
          <w:i/>
          <w:iCs/>
          <w:sz w:val="20"/>
          <w:szCs w:val="20"/>
        </w:rPr>
        <w:t>gerar gráficos em tempo real</w:t>
      </w:r>
      <w:r w:rsidR="002D2105" w:rsidRPr="0055571D">
        <w:rPr>
          <w:rFonts w:ascii="Arial" w:hAnsi="Arial" w:cs="Arial"/>
          <w:i/>
          <w:iCs/>
          <w:sz w:val="20"/>
          <w:szCs w:val="20"/>
        </w:rPr>
        <w:t xml:space="preserve">, todos os dias com o apoio de uma </w:t>
      </w:r>
      <w:bookmarkStart w:id="8" w:name="_GoBack"/>
      <w:bookmarkEnd w:id="8"/>
      <w:r w:rsidR="002D2105" w:rsidRPr="0055571D">
        <w:rPr>
          <w:rFonts w:ascii="Arial" w:hAnsi="Arial" w:cs="Arial"/>
          <w:i/>
          <w:iCs/>
          <w:sz w:val="20"/>
          <w:szCs w:val="20"/>
        </w:rPr>
        <w:t>equipe técnica,  para maior satisfação do cliente.</w:t>
      </w:r>
    </w:p>
    <w:p w14:paraId="2B47C345" w14:textId="7B1AEAAE" w:rsidR="002D2105" w:rsidRPr="0055571D" w:rsidRDefault="002D2105" w:rsidP="00DE6498">
      <w:pPr>
        <w:spacing w:line="276" w:lineRule="auto"/>
        <w:jc w:val="both"/>
        <w:rPr>
          <w:rFonts w:ascii="Arial" w:hAnsi="Arial" w:cs="Arial"/>
          <w:i/>
          <w:iCs/>
          <w:sz w:val="20"/>
          <w:szCs w:val="20"/>
        </w:rPr>
      </w:pPr>
    </w:p>
    <w:p w14:paraId="48A3843E" w14:textId="65C30EAC" w:rsidR="007743F5" w:rsidRPr="0055571D" w:rsidRDefault="007743F5" w:rsidP="007743F5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55571D">
        <w:rPr>
          <w:rFonts w:ascii="Arial" w:hAnsi="Arial" w:cs="Arial"/>
          <w:b/>
          <w:bCs/>
          <w:sz w:val="20"/>
          <w:szCs w:val="20"/>
        </w:rPr>
        <w:t>Requisito:</w:t>
      </w:r>
      <w:r w:rsidRPr="0055571D">
        <w:rPr>
          <w:rFonts w:ascii="Arial" w:hAnsi="Arial" w:cs="Arial"/>
          <w:sz w:val="20"/>
          <w:szCs w:val="20"/>
        </w:rPr>
        <w:t xml:space="preserve"> </w:t>
      </w:r>
      <w:r w:rsidRPr="0055571D">
        <w:rPr>
          <w:rStyle w:val="nfase"/>
          <w:rFonts w:ascii="Arial" w:eastAsia="Calibri" w:hAnsi="Arial" w:cs="Arial"/>
          <w:sz w:val="20"/>
          <w:szCs w:val="20"/>
        </w:rPr>
        <w:t>RF-02 -</w:t>
      </w:r>
      <w:r w:rsidRPr="0055571D">
        <w:rPr>
          <w:rFonts w:ascii="Arial" w:hAnsi="Arial" w:cs="Arial"/>
          <w:sz w:val="20"/>
          <w:szCs w:val="20"/>
        </w:rPr>
        <w:t xml:space="preserve"> O sistema deve emitir alertas para que uma equipe técnica possa </w:t>
      </w:r>
      <w:r w:rsidRPr="0055571D">
        <w:rPr>
          <w:rFonts w:ascii="Arial" w:hAnsi="Arial" w:cs="Arial"/>
          <w:i/>
          <w:iCs/>
          <w:sz w:val="20"/>
          <w:szCs w:val="20"/>
        </w:rPr>
        <w:t xml:space="preserve">prevenir a falha do sistema, invasão e falha no hardware  </w:t>
      </w:r>
      <w:r w:rsidRPr="0055571D">
        <w:rPr>
          <w:rFonts w:ascii="Arial" w:hAnsi="Arial" w:cs="Arial"/>
          <w:sz w:val="20"/>
          <w:szCs w:val="20"/>
        </w:rPr>
        <w:t xml:space="preserve">para </w:t>
      </w:r>
      <w:r w:rsidRPr="0055571D">
        <w:rPr>
          <w:rFonts w:ascii="Arial" w:hAnsi="Arial" w:cs="Arial"/>
          <w:i/>
          <w:iCs/>
          <w:sz w:val="20"/>
          <w:szCs w:val="20"/>
        </w:rPr>
        <w:t>poupar gastos</w:t>
      </w:r>
    </w:p>
    <w:p w14:paraId="44150C99" w14:textId="32F016CC" w:rsidR="007743F5" w:rsidRPr="0055571D" w:rsidRDefault="007743F5" w:rsidP="007743F5">
      <w:pPr>
        <w:spacing w:line="276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55571D">
        <w:rPr>
          <w:rFonts w:ascii="Arial" w:hAnsi="Arial" w:cs="Arial"/>
          <w:b/>
          <w:bCs/>
          <w:sz w:val="20"/>
          <w:szCs w:val="20"/>
        </w:rPr>
        <w:t>Regras de negócio:</w:t>
      </w:r>
      <w:r w:rsidRPr="0055571D">
        <w:rPr>
          <w:rFonts w:ascii="Arial" w:hAnsi="Arial" w:cs="Arial"/>
          <w:sz w:val="20"/>
          <w:szCs w:val="20"/>
        </w:rPr>
        <w:t xml:space="preserve"> </w:t>
      </w:r>
      <w:r w:rsidRPr="0055571D">
        <w:rPr>
          <w:rFonts w:ascii="Arial" w:hAnsi="Arial" w:cs="Arial"/>
          <w:i/>
          <w:iCs/>
          <w:sz w:val="20"/>
          <w:szCs w:val="20"/>
        </w:rPr>
        <w:t>Através de alertas</w:t>
      </w:r>
      <w:r w:rsidR="0011251E" w:rsidRPr="0055571D">
        <w:rPr>
          <w:rFonts w:ascii="Arial" w:hAnsi="Arial" w:cs="Arial"/>
          <w:i/>
          <w:iCs/>
          <w:sz w:val="20"/>
          <w:szCs w:val="20"/>
        </w:rPr>
        <w:t xml:space="preserve"> configuradas no código</w:t>
      </w:r>
      <w:r w:rsidRPr="0055571D">
        <w:rPr>
          <w:rFonts w:ascii="Arial" w:hAnsi="Arial" w:cs="Arial"/>
          <w:i/>
          <w:iCs/>
          <w:sz w:val="20"/>
          <w:szCs w:val="20"/>
        </w:rPr>
        <w:t xml:space="preserve"> sobre os componentes do hardware, o cliente poderá prever fa</w:t>
      </w:r>
      <w:r w:rsidR="0011251E" w:rsidRPr="0055571D">
        <w:rPr>
          <w:rFonts w:ascii="Arial" w:hAnsi="Arial" w:cs="Arial"/>
          <w:i/>
          <w:iCs/>
          <w:sz w:val="20"/>
          <w:szCs w:val="20"/>
        </w:rPr>
        <w:t>lhas e invasões em seu sistema, evitando gastos para reparação e ter seus sistema fora de serviço</w:t>
      </w:r>
    </w:p>
    <w:p w14:paraId="3FA7574B" w14:textId="77777777" w:rsidR="0011251E" w:rsidRPr="0055571D" w:rsidRDefault="0011251E" w:rsidP="007743F5">
      <w:pPr>
        <w:spacing w:line="276" w:lineRule="auto"/>
        <w:jc w:val="both"/>
        <w:rPr>
          <w:rFonts w:ascii="Arial" w:hAnsi="Arial" w:cs="Arial"/>
          <w:i/>
          <w:iCs/>
          <w:sz w:val="20"/>
          <w:szCs w:val="20"/>
        </w:rPr>
      </w:pPr>
    </w:p>
    <w:p w14:paraId="0A5584C5" w14:textId="5793D551" w:rsidR="0011251E" w:rsidRPr="0055571D" w:rsidRDefault="0011251E" w:rsidP="0011251E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55571D">
        <w:rPr>
          <w:rFonts w:ascii="Arial" w:hAnsi="Arial" w:cs="Arial"/>
          <w:b/>
          <w:bCs/>
          <w:sz w:val="20"/>
          <w:szCs w:val="20"/>
        </w:rPr>
        <w:t>Requisito:</w:t>
      </w:r>
      <w:r w:rsidRPr="0055571D">
        <w:rPr>
          <w:rFonts w:ascii="Arial" w:hAnsi="Arial" w:cs="Arial"/>
          <w:sz w:val="20"/>
          <w:szCs w:val="20"/>
        </w:rPr>
        <w:t xml:space="preserve"> </w:t>
      </w:r>
      <w:r w:rsidRPr="0055571D">
        <w:rPr>
          <w:rStyle w:val="nfase"/>
          <w:rFonts w:ascii="Arial" w:eastAsia="Calibri" w:hAnsi="Arial" w:cs="Arial"/>
          <w:sz w:val="20"/>
          <w:szCs w:val="20"/>
        </w:rPr>
        <w:t>RF -03 -</w:t>
      </w:r>
      <w:r w:rsidRPr="0055571D">
        <w:rPr>
          <w:rFonts w:ascii="Arial" w:hAnsi="Arial" w:cs="Arial"/>
          <w:sz w:val="20"/>
          <w:szCs w:val="20"/>
        </w:rPr>
        <w:t xml:space="preserve"> O sistema </w:t>
      </w:r>
      <w:r w:rsidRPr="0055571D">
        <w:rPr>
          <w:rFonts w:ascii="Arial" w:hAnsi="Arial" w:cs="Arial"/>
          <w:i/>
          <w:iCs/>
          <w:sz w:val="20"/>
          <w:szCs w:val="20"/>
        </w:rPr>
        <w:t>deverá enviar alertas via Slack quando um chamado for aberto por falhas no hardware</w:t>
      </w:r>
      <w:r w:rsidRPr="0055571D">
        <w:rPr>
          <w:rFonts w:ascii="Arial" w:hAnsi="Arial" w:cs="Arial"/>
          <w:sz w:val="20"/>
          <w:szCs w:val="20"/>
        </w:rPr>
        <w:t xml:space="preserve"> </w:t>
      </w:r>
      <w:r w:rsidRPr="0055571D">
        <w:rPr>
          <w:rFonts w:ascii="Arial" w:hAnsi="Arial" w:cs="Arial"/>
          <w:i/>
          <w:iCs/>
          <w:sz w:val="20"/>
          <w:szCs w:val="20"/>
        </w:rPr>
        <w:t>para que a equipe técnica</w:t>
      </w:r>
      <w:r w:rsidRPr="0055571D">
        <w:rPr>
          <w:rFonts w:ascii="Arial" w:hAnsi="Arial" w:cs="Arial"/>
          <w:sz w:val="20"/>
          <w:szCs w:val="20"/>
        </w:rPr>
        <w:t xml:space="preserve"> possa </w:t>
      </w:r>
      <w:r w:rsidRPr="0055571D">
        <w:rPr>
          <w:rFonts w:ascii="Arial" w:hAnsi="Arial" w:cs="Arial"/>
          <w:i/>
          <w:iCs/>
          <w:sz w:val="20"/>
          <w:szCs w:val="20"/>
        </w:rPr>
        <w:t xml:space="preserve">reparar danos </w:t>
      </w:r>
      <w:r w:rsidRPr="0055571D">
        <w:rPr>
          <w:rFonts w:ascii="Arial" w:hAnsi="Arial" w:cs="Arial"/>
          <w:sz w:val="20"/>
          <w:szCs w:val="20"/>
        </w:rPr>
        <w:t xml:space="preserve">para </w:t>
      </w:r>
      <w:r w:rsidRPr="0055571D">
        <w:rPr>
          <w:rFonts w:ascii="Arial" w:hAnsi="Arial" w:cs="Arial"/>
          <w:i/>
          <w:iCs/>
          <w:sz w:val="20"/>
          <w:szCs w:val="20"/>
        </w:rPr>
        <w:t>o caixa continuar serviço</w:t>
      </w:r>
      <w:r w:rsidRPr="0055571D">
        <w:rPr>
          <w:rFonts w:ascii="Arial" w:hAnsi="Arial" w:cs="Arial"/>
          <w:sz w:val="20"/>
          <w:szCs w:val="20"/>
        </w:rPr>
        <w:t xml:space="preserve"> </w:t>
      </w:r>
    </w:p>
    <w:p w14:paraId="75E5C222" w14:textId="3D67C18F" w:rsidR="0011251E" w:rsidRPr="0055571D" w:rsidRDefault="0011251E" w:rsidP="007743F5">
      <w:pPr>
        <w:spacing w:line="276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55571D">
        <w:rPr>
          <w:rFonts w:ascii="Arial" w:hAnsi="Arial" w:cs="Arial"/>
          <w:b/>
          <w:bCs/>
          <w:sz w:val="20"/>
          <w:szCs w:val="20"/>
        </w:rPr>
        <w:t>Regras de negócio:</w:t>
      </w:r>
      <w:r w:rsidRPr="0055571D">
        <w:rPr>
          <w:rFonts w:ascii="Arial" w:hAnsi="Arial" w:cs="Arial"/>
          <w:sz w:val="20"/>
          <w:szCs w:val="20"/>
        </w:rPr>
        <w:t xml:space="preserve"> </w:t>
      </w:r>
      <w:r w:rsidR="009B2A7E" w:rsidRPr="0055571D">
        <w:rPr>
          <w:rFonts w:ascii="Arial" w:hAnsi="Arial" w:cs="Arial"/>
          <w:i/>
          <w:iCs/>
          <w:sz w:val="20"/>
          <w:szCs w:val="20"/>
        </w:rPr>
        <w:t>O sistema deverá ter a opção de abertura de chamados da parte do cliente para que ele informe a falha e consiga o recovery o quanto antes</w:t>
      </w:r>
    </w:p>
    <w:p w14:paraId="7D2524E9" w14:textId="1505EBE5" w:rsidR="007743F5" w:rsidRPr="0055571D" w:rsidRDefault="007743F5" w:rsidP="007743F5">
      <w:pPr>
        <w:spacing w:line="276" w:lineRule="auto"/>
        <w:jc w:val="both"/>
        <w:rPr>
          <w:rFonts w:ascii="Arial" w:hAnsi="Arial" w:cs="Arial"/>
          <w:i/>
          <w:iCs/>
          <w:sz w:val="20"/>
          <w:szCs w:val="20"/>
        </w:rPr>
      </w:pPr>
    </w:p>
    <w:p w14:paraId="2A05F3A8" w14:textId="0FE17A22" w:rsidR="007743F5" w:rsidRPr="0055571D" w:rsidRDefault="007743F5" w:rsidP="007743F5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55571D">
        <w:rPr>
          <w:rFonts w:ascii="Arial" w:hAnsi="Arial" w:cs="Arial"/>
          <w:b/>
          <w:bCs/>
          <w:sz w:val="20"/>
          <w:szCs w:val="20"/>
        </w:rPr>
        <w:t>Requisito:</w:t>
      </w:r>
      <w:r w:rsidRPr="0055571D">
        <w:rPr>
          <w:rFonts w:ascii="Arial" w:hAnsi="Arial" w:cs="Arial"/>
          <w:sz w:val="20"/>
          <w:szCs w:val="20"/>
        </w:rPr>
        <w:t xml:space="preserve"> </w:t>
      </w:r>
      <w:r w:rsidRPr="0055571D">
        <w:rPr>
          <w:rStyle w:val="nfase"/>
          <w:rFonts w:ascii="Arial" w:eastAsia="Calibri" w:hAnsi="Arial" w:cs="Arial"/>
          <w:sz w:val="20"/>
          <w:szCs w:val="20"/>
        </w:rPr>
        <w:t>RF -</w:t>
      </w:r>
      <w:r w:rsidR="009B2A7E" w:rsidRPr="0055571D">
        <w:rPr>
          <w:rStyle w:val="nfase"/>
          <w:rFonts w:ascii="Arial" w:eastAsia="Calibri" w:hAnsi="Arial" w:cs="Arial"/>
          <w:sz w:val="20"/>
          <w:szCs w:val="20"/>
        </w:rPr>
        <w:t>04</w:t>
      </w:r>
      <w:r w:rsidRPr="0055571D">
        <w:rPr>
          <w:rStyle w:val="nfase"/>
          <w:rFonts w:ascii="Arial" w:eastAsia="Calibri" w:hAnsi="Arial" w:cs="Arial"/>
          <w:sz w:val="20"/>
          <w:szCs w:val="20"/>
        </w:rPr>
        <w:t xml:space="preserve"> -</w:t>
      </w:r>
      <w:r w:rsidRPr="0055571D">
        <w:rPr>
          <w:rFonts w:ascii="Arial" w:hAnsi="Arial" w:cs="Arial"/>
          <w:sz w:val="20"/>
          <w:szCs w:val="20"/>
        </w:rPr>
        <w:t xml:space="preserve"> </w:t>
      </w:r>
      <w:r w:rsidR="009B2A7E" w:rsidRPr="0055571D">
        <w:rPr>
          <w:rFonts w:ascii="Arial" w:hAnsi="Arial" w:cs="Arial"/>
          <w:sz w:val="20"/>
          <w:szCs w:val="20"/>
        </w:rPr>
        <w:t>O sistema deverá emitir avisos caso o cadastro ou login falhe para o cliente que estiver sendo logado ou se cadastrando possa ter uma visão do que está fazendo errado</w:t>
      </w:r>
      <w:r w:rsidR="009B2A7E" w:rsidRPr="0055571D">
        <w:rPr>
          <w:rFonts w:ascii="Arial" w:hAnsi="Arial" w:cs="Arial"/>
          <w:i/>
          <w:iCs/>
          <w:sz w:val="20"/>
          <w:szCs w:val="20"/>
        </w:rPr>
        <w:t xml:space="preserve"> para auto</w:t>
      </w:r>
      <w:r w:rsidR="00FF5616" w:rsidRPr="0055571D">
        <w:rPr>
          <w:rFonts w:ascii="Arial" w:hAnsi="Arial" w:cs="Arial"/>
          <w:i/>
          <w:iCs/>
          <w:sz w:val="20"/>
          <w:szCs w:val="20"/>
        </w:rPr>
        <w:t>-</w:t>
      </w:r>
      <w:r w:rsidR="009B2A7E" w:rsidRPr="0055571D">
        <w:rPr>
          <w:rFonts w:ascii="Arial" w:hAnsi="Arial" w:cs="Arial"/>
          <w:i/>
          <w:iCs/>
          <w:sz w:val="20"/>
          <w:szCs w:val="20"/>
        </w:rPr>
        <w:t>intuição e conseguir entrar no site</w:t>
      </w:r>
      <w:r w:rsidRPr="0055571D">
        <w:rPr>
          <w:rFonts w:ascii="Arial" w:hAnsi="Arial" w:cs="Arial"/>
          <w:sz w:val="20"/>
          <w:szCs w:val="20"/>
        </w:rPr>
        <w:t xml:space="preserve"> </w:t>
      </w:r>
    </w:p>
    <w:p w14:paraId="41614E52" w14:textId="3EB500D9" w:rsidR="007743F5" w:rsidRPr="0055571D" w:rsidRDefault="007743F5" w:rsidP="007743F5">
      <w:pPr>
        <w:spacing w:line="276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55571D">
        <w:rPr>
          <w:rFonts w:ascii="Arial" w:hAnsi="Arial" w:cs="Arial"/>
          <w:b/>
          <w:bCs/>
          <w:sz w:val="20"/>
          <w:szCs w:val="20"/>
        </w:rPr>
        <w:t>Regras de negócio:</w:t>
      </w:r>
      <w:r w:rsidRPr="0055571D">
        <w:rPr>
          <w:rFonts w:ascii="Arial" w:hAnsi="Arial" w:cs="Arial"/>
          <w:sz w:val="20"/>
          <w:szCs w:val="20"/>
        </w:rPr>
        <w:t xml:space="preserve"> </w:t>
      </w:r>
      <w:r w:rsidR="009B2A7E" w:rsidRPr="0055571D">
        <w:rPr>
          <w:rFonts w:ascii="Arial" w:hAnsi="Arial" w:cs="Arial"/>
          <w:i/>
          <w:iCs/>
          <w:sz w:val="20"/>
          <w:szCs w:val="20"/>
        </w:rPr>
        <w:t xml:space="preserve">O sistema terá uma série de avisos para a parte de cadastro e login, pegando as informações inseridas e verificando no banco de dados para conferir se na hora do cadastro tem </w:t>
      </w:r>
      <w:r w:rsidR="00DD08FB" w:rsidRPr="0055571D">
        <w:rPr>
          <w:rFonts w:ascii="Arial" w:hAnsi="Arial" w:cs="Arial"/>
          <w:i/>
          <w:iCs/>
          <w:sz w:val="20"/>
          <w:szCs w:val="20"/>
        </w:rPr>
        <w:t>e-mail</w:t>
      </w:r>
      <w:r w:rsidR="009B2A7E" w:rsidRPr="0055571D">
        <w:rPr>
          <w:rFonts w:ascii="Arial" w:hAnsi="Arial" w:cs="Arial"/>
          <w:i/>
          <w:iCs/>
          <w:sz w:val="20"/>
          <w:szCs w:val="20"/>
        </w:rPr>
        <w:t xml:space="preserve"> duplicado, campos vazios ou confirmação de senha errada, ou também se na hora do login haja campos vazios</w:t>
      </w:r>
      <w:r w:rsidR="00FF5616" w:rsidRPr="0055571D">
        <w:rPr>
          <w:rFonts w:ascii="Arial" w:hAnsi="Arial" w:cs="Arial"/>
          <w:i/>
          <w:iCs/>
          <w:sz w:val="20"/>
          <w:szCs w:val="20"/>
        </w:rPr>
        <w:t xml:space="preserve"> e</w:t>
      </w:r>
      <w:r w:rsidR="009B2A7E" w:rsidRPr="0055571D">
        <w:rPr>
          <w:rFonts w:ascii="Arial" w:hAnsi="Arial" w:cs="Arial"/>
          <w:i/>
          <w:iCs/>
          <w:sz w:val="20"/>
          <w:szCs w:val="20"/>
        </w:rPr>
        <w:t xml:space="preserve"> </w:t>
      </w:r>
      <w:r w:rsidR="00FF5616" w:rsidRPr="0055571D">
        <w:rPr>
          <w:rFonts w:ascii="Arial" w:hAnsi="Arial" w:cs="Arial"/>
          <w:i/>
          <w:iCs/>
          <w:sz w:val="20"/>
          <w:szCs w:val="20"/>
        </w:rPr>
        <w:t xml:space="preserve">informações erradas como </w:t>
      </w:r>
      <w:r w:rsidR="00DD08FB" w:rsidRPr="0055571D">
        <w:rPr>
          <w:rFonts w:ascii="Arial" w:hAnsi="Arial" w:cs="Arial"/>
          <w:i/>
          <w:iCs/>
          <w:sz w:val="20"/>
          <w:szCs w:val="20"/>
        </w:rPr>
        <w:t>e-mail</w:t>
      </w:r>
      <w:r w:rsidR="00FF5616" w:rsidRPr="0055571D">
        <w:rPr>
          <w:rFonts w:ascii="Arial" w:hAnsi="Arial" w:cs="Arial"/>
          <w:i/>
          <w:iCs/>
          <w:sz w:val="20"/>
          <w:szCs w:val="20"/>
        </w:rPr>
        <w:t xml:space="preserve"> e senha</w:t>
      </w:r>
    </w:p>
    <w:p w14:paraId="1F375D60" w14:textId="77777777" w:rsidR="007743F5" w:rsidRPr="0055571D" w:rsidRDefault="007743F5" w:rsidP="007743F5">
      <w:pPr>
        <w:spacing w:line="276" w:lineRule="auto"/>
        <w:jc w:val="both"/>
        <w:rPr>
          <w:rFonts w:ascii="Arial" w:hAnsi="Arial" w:cs="Arial"/>
          <w:i/>
          <w:iCs/>
          <w:sz w:val="20"/>
          <w:szCs w:val="20"/>
        </w:rPr>
      </w:pPr>
    </w:p>
    <w:p w14:paraId="7F628F7D" w14:textId="0327BB0E" w:rsidR="002D2105" w:rsidRDefault="002D2105" w:rsidP="00DE6498">
      <w:pPr>
        <w:spacing w:line="276" w:lineRule="auto"/>
        <w:jc w:val="both"/>
        <w:rPr>
          <w:rFonts w:ascii="Arial" w:hAnsi="Arial" w:cs="Arial"/>
          <w:i/>
          <w:iCs/>
          <w:color w:val="002060"/>
          <w:sz w:val="20"/>
          <w:szCs w:val="20"/>
        </w:rPr>
      </w:pPr>
    </w:p>
    <w:p w14:paraId="263FB951" w14:textId="77777777" w:rsidR="002D2105" w:rsidRPr="00551521" w:rsidRDefault="002D2105" w:rsidP="00DE6498">
      <w:pPr>
        <w:spacing w:line="276" w:lineRule="auto"/>
        <w:jc w:val="both"/>
        <w:rPr>
          <w:rFonts w:ascii="Arial" w:hAnsi="Arial" w:cs="Arial"/>
          <w:i/>
          <w:iCs/>
          <w:color w:val="002060"/>
          <w:sz w:val="20"/>
          <w:szCs w:val="20"/>
        </w:rPr>
      </w:pPr>
    </w:p>
    <w:p w14:paraId="784BE136" w14:textId="1886D2C6" w:rsidR="00144581" w:rsidRPr="00551521" w:rsidRDefault="00FD1229" w:rsidP="00DE6498">
      <w:pPr>
        <w:spacing w:line="276" w:lineRule="auto"/>
        <w:jc w:val="both"/>
        <w:rPr>
          <w:rFonts w:ascii="Arial" w:hAnsi="Arial" w:cs="Arial"/>
          <w:i/>
          <w:iCs/>
          <w:color w:val="002060"/>
          <w:sz w:val="20"/>
          <w:szCs w:val="20"/>
        </w:rPr>
      </w:pPr>
      <w:r w:rsidRPr="00551521">
        <w:rPr>
          <w:rFonts w:ascii="Arial" w:hAnsi="Arial" w:cs="Arial"/>
          <w:b/>
          <w:bCs/>
          <w:color w:val="002060"/>
          <w:sz w:val="20"/>
          <w:szCs w:val="20"/>
        </w:rPr>
        <w:t>Telas:</w:t>
      </w:r>
    </w:p>
    <w:p w14:paraId="274BA003" w14:textId="34919E1E" w:rsidR="002354F8" w:rsidRDefault="0055571D" w:rsidP="00FF5616">
      <w:pPr>
        <w:spacing w:line="276" w:lineRule="auto"/>
        <w:rPr>
          <w:rFonts w:ascii="Arial" w:hAnsi="Arial" w:cs="Arial"/>
          <w:sz w:val="20"/>
          <w:szCs w:val="20"/>
        </w:rPr>
      </w:pPr>
      <w:r w:rsidRPr="0055571D">
        <w:rPr>
          <w:rFonts w:ascii="Arial" w:hAnsi="Arial" w:cs="Arial"/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65F1B361" wp14:editId="12FDC35B">
            <wp:simplePos x="0" y="0"/>
            <wp:positionH relativeFrom="column">
              <wp:posOffset>3080385</wp:posOffset>
            </wp:positionH>
            <wp:positionV relativeFrom="paragraph">
              <wp:posOffset>158115</wp:posOffset>
            </wp:positionV>
            <wp:extent cx="3065780" cy="1505585"/>
            <wp:effectExtent l="0" t="0" r="127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0" t="-1023" r="3180" b="-1"/>
                    <a:stretch/>
                  </pic:blipFill>
                  <pic:spPr bwMode="auto">
                    <a:xfrm>
                      <a:off x="0" y="0"/>
                      <a:ext cx="3065780" cy="150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B4BD08" w14:textId="6699C7C4" w:rsidR="006C0AEC" w:rsidRDefault="006C0AEC" w:rsidP="00FF5616">
      <w:pPr>
        <w:spacing w:line="276" w:lineRule="auto"/>
        <w:rPr>
          <w:rFonts w:ascii="Arial" w:hAnsi="Arial" w:cs="Arial"/>
          <w:sz w:val="20"/>
          <w:szCs w:val="20"/>
        </w:rPr>
      </w:pPr>
      <w:r w:rsidRPr="006C0AE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02EB765" wp14:editId="636226AC">
            <wp:extent cx="2958861" cy="148955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5391" cy="149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0537" w14:textId="6FAD9617" w:rsidR="0055571D" w:rsidRDefault="0055571D" w:rsidP="00FF5616">
      <w:pPr>
        <w:spacing w:line="276" w:lineRule="auto"/>
        <w:rPr>
          <w:rFonts w:ascii="Arial" w:hAnsi="Arial" w:cs="Arial"/>
          <w:sz w:val="20"/>
          <w:szCs w:val="20"/>
        </w:rPr>
      </w:pPr>
      <w:r w:rsidRPr="0055571D">
        <w:rPr>
          <w:rFonts w:ascii="Arial" w:hAnsi="Arial" w:cs="Arial"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4A53C9D3" wp14:editId="250CDCE4">
            <wp:simplePos x="0" y="0"/>
            <wp:positionH relativeFrom="column">
              <wp:posOffset>3087370</wp:posOffset>
            </wp:positionH>
            <wp:positionV relativeFrom="paragraph">
              <wp:posOffset>168275</wp:posOffset>
            </wp:positionV>
            <wp:extent cx="3060700" cy="1410335"/>
            <wp:effectExtent l="0" t="0" r="635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60796" w14:textId="226AA0F5" w:rsidR="0055571D" w:rsidRDefault="0055571D" w:rsidP="00FF5616">
      <w:pPr>
        <w:spacing w:line="276" w:lineRule="auto"/>
        <w:rPr>
          <w:rFonts w:ascii="Arial" w:hAnsi="Arial" w:cs="Arial"/>
          <w:sz w:val="20"/>
          <w:szCs w:val="20"/>
        </w:rPr>
      </w:pPr>
      <w:r w:rsidRPr="0055571D">
        <w:rPr>
          <w:rFonts w:ascii="Arial" w:hAnsi="Arial" w:cs="Arial"/>
          <w:sz w:val="20"/>
          <w:szCs w:val="20"/>
        </w:rPr>
        <w:drawing>
          <wp:inline distT="0" distB="0" distL="0" distR="0" wp14:anchorId="75F38D4F" wp14:editId="3DA9482E">
            <wp:extent cx="2971800" cy="141064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4296" cy="142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6FAF" w14:textId="619207BA" w:rsidR="0055571D" w:rsidRDefault="0055571D" w:rsidP="00FF5616">
      <w:pPr>
        <w:spacing w:line="276" w:lineRule="auto"/>
        <w:rPr>
          <w:rFonts w:ascii="Arial" w:hAnsi="Arial" w:cs="Arial"/>
          <w:sz w:val="20"/>
          <w:szCs w:val="20"/>
        </w:rPr>
      </w:pPr>
    </w:p>
    <w:p w14:paraId="1A74AA30" w14:textId="2E73FCC3" w:rsidR="0055571D" w:rsidRDefault="00E319EC" w:rsidP="00FF5616">
      <w:pPr>
        <w:spacing w:line="276" w:lineRule="auto"/>
        <w:rPr>
          <w:noProof/>
        </w:rPr>
      </w:pPr>
      <w:r w:rsidRPr="00E319EC">
        <w:rPr>
          <w:rFonts w:ascii="Arial" w:hAnsi="Arial" w:cs="Arial"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651B894E" wp14:editId="02E536CD">
            <wp:simplePos x="0" y="0"/>
            <wp:positionH relativeFrom="column">
              <wp:posOffset>3241675</wp:posOffset>
            </wp:positionH>
            <wp:positionV relativeFrom="paragraph">
              <wp:posOffset>6350</wp:posOffset>
            </wp:positionV>
            <wp:extent cx="2750185" cy="152654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71D" w:rsidRPr="0055571D">
        <w:rPr>
          <w:rFonts w:ascii="Arial" w:hAnsi="Arial" w:cs="Arial"/>
          <w:sz w:val="20"/>
          <w:szCs w:val="20"/>
        </w:rPr>
        <w:drawing>
          <wp:inline distT="0" distB="0" distL="0" distR="0" wp14:anchorId="2B7536BF" wp14:editId="00983130">
            <wp:extent cx="2989691" cy="1430027"/>
            <wp:effectExtent l="0" t="0" r="127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887"/>
                    <a:stretch/>
                  </pic:blipFill>
                  <pic:spPr bwMode="auto">
                    <a:xfrm>
                      <a:off x="0" y="0"/>
                      <a:ext cx="3013576" cy="1441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319EC">
        <w:rPr>
          <w:noProof/>
        </w:rPr>
        <w:t xml:space="preserve"> </w:t>
      </w:r>
    </w:p>
    <w:p w14:paraId="32B497B7" w14:textId="3A77CDB0" w:rsidR="00E319EC" w:rsidRDefault="00E319EC" w:rsidP="00FF5616">
      <w:pPr>
        <w:spacing w:line="276" w:lineRule="auto"/>
        <w:rPr>
          <w:rFonts w:ascii="Arial" w:hAnsi="Arial" w:cs="Arial"/>
          <w:sz w:val="20"/>
          <w:szCs w:val="20"/>
        </w:rPr>
      </w:pPr>
    </w:p>
    <w:p w14:paraId="211A9C27" w14:textId="14E53506" w:rsidR="00E319EC" w:rsidRDefault="00E319EC" w:rsidP="00FF5616">
      <w:pPr>
        <w:spacing w:line="276" w:lineRule="auto"/>
        <w:rPr>
          <w:rFonts w:ascii="Arial" w:hAnsi="Arial" w:cs="Arial"/>
          <w:sz w:val="20"/>
          <w:szCs w:val="20"/>
        </w:rPr>
      </w:pPr>
    </w:p>
    <w:p w14:paraId="382FEB24" w14:textId="215C9441" w:rsidR="00E319EC" w:rsidRDefault="00E319EC" w:rsidP="00FF5616">
      <w:pPr>
        <w:spacing w:line="276" w:lineRule="auto"/>
        <w:rPr>
          <w:rFonts w:ascii="Arial" w:hAnsi="Arial" w:cs="Arial"/>
          <w:sz w:val="20"/>
          <w:szCs w:val="20"/>
        </w:rPr>
      </w:pPr>
    </w:p>
    <w:p w14:paraId="77B042B9" w14:textId="3FFCAD7E" w:rsidR="00E319EC" w:rsidRDefault="00E319EC" w:rsidP="00FF5616">
      <w:pPr>
        <w:spacing w:line="276" w:lineRule="auto"/>
        <w:rPr>
          <w:rFonts w:ascii="Arial" w:hAnsi="Arial" w:cs="Arial"/>
          <w:sz w:val="20"/>
          <w:szCs w:val="20"/>
        </w:rPr>
      </w:pPr>
    </w:p>
    <w:p w14:paraId="5B987F08" w14:textId="044E41F5" w:rsidR="00E319EC" w:rsidRDefault="00E319EC" w:rsidP="00FF5616">
      <w:pPr>
        <w:spacing w:line="276" w:lineRule="auto"/>
        <w:rPr>
          <w:rFonts w:ascii="Arial" w:hAnsi="Arial" w:cs="Arial"/>
          <w:sz w:val="20"/>
          <w:szCs w:val="20"/>
        </w:rPr>
      </w:pPr>
    </w:p>
    <w:p w14:paraId="494504A2" w14:textId="77CF9044" w:rsidR="00E319EC" w:rsidRDefault="00E319EC" w:rsidP="00FF5616">
      <w:pPr>
        <w:spacing w:line="276" w:lineRule="auto"/>
        <w:rPr>
          <w:rFonts w:ascii="Arial" w:hAnsi="Arial" w:cs="Arial"/>
          <w:sz w:val="20"/>
          <w:szCs w:val="20"/>
        </w:rPr>
      </w:pPr>
    </w:p>
    <w:p w14:paraId="70DE839A" w14:textId="236B9160" w:rsidR="00E319EC" w:rsidRDefault="00E319EC" w:rsidP="00FF5616">
      <w:pPr>
        <w:spacing w:line="276" w:lineRule="auto"/>
        <w:rPr>
          <w:rFonts w:ascii="Arial" w:hAnsi="Arial" w:cs="Arial"/>
          <w:sz w:val="20"/>
          <w:szCs w:val="20"/>
        </w:rPr>
      </w:pPr>
    </w:p>
    <w:p w14:paraId="70B4CF09" w14:textId="63779131" w:rsidR="00E319EC" w:rsidRDefault="00E319EC" w:rsidP="00FF5616">
      <w:pPr>
        <w:spacing w:line="276" w:lineRule="auto"/>
        <w:rPr>
          <w:rFonts w:ascii="Arial" w:hAnsi="Arial" w:cs="Arial"/>
          <w:sz w:val="20"/>
          <w:szCs w:val="20"/>
        </w:rPr>
      </w:pPr>
    </w:p>
    <w:p w14:paraId="7D09E7A1" w14:textId="0007FBBC" w:rsidR="00E319EC" w:rsidRDefault="00E319EC" w:rsidP="00FF5616">
      <w:pPr>
        <w:spacing w:line="276" w:lineRule="auto"/>
        <w:rPr>
          <w:rFonts w:ascii="Arial" w:hAnsi="Arial" w:cs="Arial"/>
          <w:sz w:val="20"/>
          <w:szCs w:val="20"/>
        </w:rPr>
      </w:pPr>
    </w:p>
    <w:p w14:paraId="4D5112AB" w14:textId="3A460CE1" w:rsidR="00E319EC" w:rsidRDefault="00E319EC" w:rsidP="00FF5616">
      <w:pPr>
        <w:spacing w:line="276" w:lineRule="auto"/>
        <w:rPr>
          <w:rFonts w:ascii="Arial" w:hAnsi="Arial" w:cs="Arial"/>
          <w:sz w:val="20"/>
          <w:szCs w:val="20"/>
        </w:rPr>
      </w:pPr>
    </w:p>
    <w:p w14:paraId="2C68E44A" w14:textId="4F0AA879" w:rsidR="00E319EC" w:rsidRDefault="00E319EC" w:rsidP="00FF5616">
      <w:pPr>
        <w:spacing w:line="276" w:lineRule="auto"/>
        <w:rPr>
          <w:rFonts w:ascii="Arial" w:hAnsi="Arial" w:cs="Arial"/>
          <w:sz w:val="20"/>
          <w:szCs w:val="20"/>
        </w:rPr>
      </w:pPr>
    </w:p>
    <w:p w14:paraId="66EE0FA2" w14:textId="55DAA659" w:rsidR="00E319EC" w:rsidRDefault="00E319EC" w:rsidP="00FF5616">
      <w:pPr>
        <w:spacing w:line="276" w:lineRule="auto"/>
        <w:rPr>
          <w:rFonts w:ascii="Arial" w:hAnsi="Arial" w:cs="Arial"/>
          <w:sz w:val="20"/>
          <w:szCs w:val="20"/>
        </w:rPr>
      </w:pPr>
    </w:p>
    <w:p w14:paraId="402C7EC5" w14:textId="77777777" w:rsidR="00E319EC" w:rsidRDefault="00E319EC" w:rsidP="00FF5616">
      <w:pPr>
        <w:spacing w:line="276" w:lineRule="auto"/>
        <w:rPr>
          <w:rFonts w:ascii="Arial" w:hAnsi="Arial" w:cs="Arial"/>
          <w:sz w:val="20"/>
          <w:szCs w:val="20"/>
        </w:rPr>
      </w:pPr>
    </w:p>
    <w:p w14:paraId="45D4CF8F" w14:textId="77777777" w:rsidR="00E319EC" w:rsidRDefault="00E319EC" w:rsidP="00FF5616">
      <w:pPr>
        <w:spacing w:line="276" w:lineRule="auto"/>
        <w:rPr>
          <w:rFonts w:ascii="Arial" w:hAnsi="Arial" w:cs="Arial"/>
          <w:sz w:val="20"/>
          <w:szCs w:val="20"/>
        </w:rPr>
      </w:pPr>
    </w:p>
    <w:p w14:paraId="3929F4A3" w14:textId="01823208" w:rsidR="00FF5616" w:rsidRPr="00FF5616" w:rsidRDefault="00FF5616" w:rsidP="00FF5616">
      <w:pPr>
        <w:spacing w:line="276" w:lineRule="auto"/>
        <w:jc w:val="both"/>
        <w:rPr>
          <w:rFonts w:ascii="Arial" w:hAnsi="Arial" w:cs="Arial"/>
          <w:i/>
          <w:iCs/>
          <w:color w:val="002060"/>
          <w:sz w:val="20"/>
          <w:szCs w:val="20"/>
        </w:rPr>
      </w:pPr>
      <w:r w:rsidRPr="00551521">
        <w:rPr>
          <w:rFonts w:ascii="Arial" w:hAnsi="Arial" w:cs="Arial"/>
          <w:color w:val="002060"/>
          <w:sz w:val="20"/>
          <w:szCs w:val="20"/>
        </w:rPr>
        <w:t>Dependências:</w:t>
      </w:r>
      <w:r w:rsidRPr="00551521">
        <w:rPr>
          <w:rFonts w:ascii="Arial" w:hAnsi="Arial" w:cs="Arial"/>
          <w:i/>
          <w:iCs/>
          <w:color w:val="002060"/>
          <w:sz w:val="20"/>
          <w:szCs w:val="20"/>
        </w:rPr>
        <w:t xml:space="preserve"> RF</w:t>
      </w:r>
      <w:r>
        <w:rPr>
          <w:rFonts w:ascii="Arial" w:hAnsi="Arial" w:cs="Arial"/>
          <w:i/>
          <w:iCs/>
          <w:color w:val="002060"/>
          <w:sz w:val="20"/>
          <w:szCs w:val="20"/>
        </w:rPr>
        <w:t>0</w:t>
      </w:r>
      <w:r w:rsidRPr="00551521">
        <w:rPr>
          <w:rFonts w:ascii="Arial" w:hAnsi="Arial" w:cs="Arial"/>
          <w:i/>
          <w:iCs/>
          <w:color w:val="002060"/>
          <w:sz w:val="20"/>
          <w:szCs w:val="20"/>
        </w:rPr>
        <w:t>1, RNF</w:t>
      </w:r>
      <w:r>
        <w:rPr>
          <w:rFonts w:ascii="Arial" w:hAnsi="Arial" w:cs="Arial"/>
          <w:i/>
          <w:iCs/>
          <w:color w:val="002060"/>
          <w:sz w:val="20"/>
          <w:szCs w:val="20"/>
        </w:rPr>
        <w:t>02, RF03, RNF 05</w:t>
      </w:r>
    </w:p>
    <w:p w14:paraId="31CB537B" w14:textId="77777777" w:rsidR="00E319EC" w:rsidRPr="00DE6498" w:rsidRDefault="00E319EC" w:rsidP="008564F4">
      <w:pPr>
        <w:spacing w:line="276" w:lineRule="auto"/>
        <w:rPr>
          <w:rFonts w:ascii="Arial" w:hAnsi="Arial" w:cs="Arial"/>
          <w:sz w:val="20"/>
          <w:szCs w:val="20"/>
        </w:rPr>
      </w:pPr>
    </w:p>
    <w:p w14:paraId="285335B8" w14:textId="4AF87978" w:rsidR="00DE6498" w:rsidRDefault="00FF50BB" w:rsidP="00F51336">
      <w:pPr>
        <w:pStyle w:val="Ttulo1"/>
      </w:pPr>
      <w:bookmarkStart w:id="9" w:name="_Toc231968319"/>
      <w:bookmarkStart w:id="10" w:name="_Toc239163594"/>
      <w:bookmarkStart w:id="11" w:name="_Toc239759219"/>
      <w:bookmarkStart w:id="12" w:name="_Toc119062101"/>
      <w:r>
        <w:lastRenderedPageBreak/>
        <w:t xml:space="preserve">5    </w:t>
      </w:r>
      <w:r w:rsidR="00DE6498" w:rsidRPr="00DE6498">
        <w:t>Parecer Quanto a Viabilidade Técnica da Solução</w:t>
      </w:r>
      <w:bookmarkEnd w:id="9"/>
      <w:bookmarkEnd w:id="10"/>
      <w:bookmarkEnd w:id="11"/>
      <w:bookmarkEnd w:id="12"/>
    </w:p>
    <w:p w14:paraId="0056FAC6" w14:textId="77777777" w:rsidR="00E319EC" w:rsidRPr="00E319EC" w:rsidRDefault="00E319EC" w:rsidP="00E319EC">
      <w:pPr>
        <w:rPr>
          <w:lang w:eastAsia="en-US"/>
        </w:rPr>
      </w:pPr>
    </w:p>
    <w:p w14:paraId="1793CF72" w14:textId="69A3A9D2" w:rsidR="00DE6498" w:rsidRDefault="00997E7D" w:rsidP="00DE6498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997E7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A2ACF6E" wp14:editId="212F3F92">
            <wp:extent cx="6030595" cy="33210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BDA6" w14:textId="6B965EDF" w:rsidR="00E319EC" w:rsidRDefault="00E319EC" w:rsidP="00DE6498">
      <w:pPr>
        <w:spacing w:line="276" w:lineRule="auto"/>
        <w:jc w:val="both"/>
        <w:rPr>
          <w:rFonts w:ascii="Arial" w:hAnsi="Arial" w:cs="Arial"/>
          <w:sz w:val="20"/>
          <w:szCs w:val="20"/>
        </w:rPr>
      </w:pPr>
    </w:p>
    <w:p w14:paraId="02C27B7D" w14:textId="7C7D3595" w:rsidR="00E319EC" w:rsidRDefault="00E319EC" w:rsidP="00DE6498">
      <w:pPr>
        <w:spacing w:line="276" w:lineRule="auto"/>
        <w:jc w:val="both"/>
        <w:rPr>
          <w:rFonts w:ascii="Arial" w:hAnsi="Arial" w:cs="Arial"/>
          <w:sz w:val="20"/>
          <w:szCs w:val="20"/>
        </w:rPr>
      </w:pPr>
    </w:p>
    <w:p w14:paraId="6A7D8AC4" w14:textId="77777777" w:rsidR="00E319EC" w:rsidRPr="00DE6498" w:rsidRDefault="00E319EC" w:rsidP="00DE6498">
      <w:pPr>
        <w:spacing w:line="276" w:lineRule="auto"/>
        <w:jc w:val="both"/>
        <w:rPr>
          <w:rFonts w:ascii="Arial" w:hAnsi="Arial" w:cs="Arial"/>
          <w:sz w:val="20"/>
          <w:szCs w:val="20"/>
        </w:rPr>
      </w:pPr>
    </w:p>
    <w:p w14:paraId="1C89F6CC" w14:textId="0532819E" w:rsidR="00DE6498" w:rsidRPr="00DE6498" w:rsidRDefault="00FF50BB" w:rsidP="00F51336">
      <w:pPr>
        <w:pStyle w:val="Ttulo1"/>
      </w:pPr>
      <w:bookmarkStart w:id="13" w:name="_Toc239163595"/>
      <w:bookmarkStart w:id="14" w:name="_Toc239759220"/>
      <w:bookmarkStart w:id="15" w:name="_Toc119062102"/>
      <w:r>
        <w:t xml:space="preserve">6    </w:t>
      </w:r>
      <w:r w:rsidR="00DE6498" w:rsidRPr="00DE6498">
        <w:t>Descrição da Análise Técnica</w:t>
      </w:r>
      <w:bookmarkEnd w:id="13"/>
      <w:bookmarkEnd w:id="14"/>
      <w:bookmarkEnd w:id="15"/>
    </w:p>
    <w:p w14:paraId="12AF1EB0" w14:textId="30CEC5BB" w:rsidR="00E319EC" w:rsidRPr="00E319EC" w:rsidRDefault="00E319EC" w:rsidP="00E319EC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E319EC">
        <w:rPr>
          <w:rFonts w:ascii="Arial" w:hAnsi="Arial" w:cs="Arial"/>
          <w:sz w:val="20"/>
          <w:szCs w:val="20"/>
        </w:rPr>
        <w:t xml:space="preserve">Os caixas eletrônicos têm um fluxo de uso em horário comercial bastante elevado, </w:t>
      </w:r>
      <w:r>
        <w:rPr>
          <w:rFonts w:ascii="Arial" w:hAnsi="Arial" w:cs="Arial"/>
          <w:sz w:val="20"/>
          <w:szCs w:val="20"/>
        </w:rPr>
        <w:t>com</w:t>
      </w:r>
      <w:r w:rsidRPr="00E319EC">
        <w:rPr>
          <w:rFonts w:ascii="Arial" w:hAnsi="Arial" w:cs="Arial"/>
          <w:sz w:val="20"/>
          <w:szCs w:val="20"/>
        </w:rPr>
        <w:t xml:space="preserve"> pico</w:t>
      </w:r>
      <w:r>
        <w:rPr>
          <w:rFonts w:ascii="Arial" w:hAnsi="Arial" w:cs="Arial"/>
          <w:sz w:val="20"/>
          <w:szCs w:val="20"/>
        </w:rPr>
        <w:t>s de uso</w:t>
      </w:r>
      <w:r w:rsidRPr="00E319EC">
        <w:rPr>
          <w:rFonts w:ascii="Arial" w:hAnsi="Arial" w:cs="Arial"/>
          <w:sz w:val="20"/>
          <w:szCs w:val="20"/>
        </w:rPr>
        <w:t xml:space="preserve"> d</w:t>
      </w:r>
      <w:r>
        <w:rPr>
          <w:rFonts w:ascii="Arial" w:hAnsi="Arial" w:cs="Arial"/>
          <w:sz w:val="20"/>
          <w:szCs w:val="20"/>
        </w:rPr>
        <w:t>e</w:t>
      </w:r>
      <w:r w:rsidRPr="00E319EC">
        <w:rPr>
          <w:rFonts w:ascii="Arial" w:hAnsi="Arial" w:cs="Arial"/>
          <w:sz w:val="20"/>
          <w:szCs w:val="20"/>
        </w:rPr>
        <w:t xml:space="preserve"> banco</w:t>
      </w:r>
      <w:r>
        <w:rPr>
          <w:rFonts w:ascii="Arial" w:hAnsi="Arial" w:cs="Arial"/>
          <w:sz w:val="20"/>
          <w:szCs w:val="20"/>
        </w:rPr>
        <w:t>s</w:t>
      </w:r>
      <w:r w:rsidRPr="00E319EC">
        <w:rPr>
          <w:rFonts w:ascii="Arial" w:hAnsi="Arial" w:cs="Arial"/>
          <w:sz w:val="20"/>
          <w:szCs w:val="20"/>
        </w:rPr>
        <w:t xml:space="preserve"> ao </w:t>
      </w:r>
      <w:r>
        <w:rPr>
          <w:rFonts w:ascii="Arial" w:hAnsi="Arial" w:cs="Arial"/>
          <w:sz w:val="20"/>
          <w:szCs w:val="20"/>
        </w:rPr>
        <w:t>decorrer do dia</w:t>
      </w:r>
      <w:r w:rsidRPr="00E319EC">
        <w:rPr>
          <w:rFonts w:ascii="Arial" w:hAnsi="Arial" w:cs="Arial"/>
          <w:sz w:val="20"/>
          <w:szCs w:val="20"/>
        </w:rPr>
        <w:t xml:space="preserve">, o que demanda mais processamento e transições de dados que o sistema operacional da ATM deve exercer. Para tanto, nosso projeto visa estabelecer a otimização deste hardware, buscando alternativas para que o equipamento possa se manter efetivo na maior parte do tempo de uso, evitando quedas do sistema (manutenção) e diminuir o fluxo de espera nos bancos.  </w:t>
      </w:r>
    </w:p>
    <w:p w14:paraId="6339034D" w14:textId="77777777" w:rsidR="00E319EC" w:rsidRPr="00E319EC" w:rsidRDefault="00E319EC" w:rsidP="00E319EC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E319EC">
        <w:rPr>
          <w:rFonts w:ascii="Arial" w:hAnsi="Arial" w:cs="Arial"/>
          <w:sz w:val="20"/>
          <w:szCs w:val="20"/>
        </w:rPr>
        <w:t>- Diminuir fluxo de espera;</w:t>
      </w:r>
    </w:p>
    <w:p w14:paraId="1D40981C" w14:textId="77777777" w:rsidR="00E319EC" w:rsidRPr="00E319EC" w:rsidRDefault="00E319EC" w:rsidP="00E319EC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E319EC">
        <w:rPr>
          <w:rFonts w:ascii="Arial" w:hAnsi="Arial" w:cs="Arial"/>
          <w:sz w:val="20"/>
          <w:szCs w:val="20"/>
        </w:rPr>
        <w:t>- Atuação imediata do suporte;</w:t>
      </w:r>
    </w:p>
    <w:p w14:paraId="187314F6" w14:textId="52183CAB" w:rsidR="00E319EC" w:rsidRDefault="00E319EC" w:rsidP="00E319EC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E319EC">
        <w:rPr>
          <w:rFonts w:ascii="Arial" w:hAnsi="Arial" w:cs="Arial"/>
          <w:sz w:val="20"/>
          <w:szCs w:val="20"/>
        </w:rPr>
        <w:t>- Uptime do sistema em cenário de altas solicitações.</w:t>
      </w:r>
    </w:p>
    <w:p w14:paraId="1DEDEED0" w14:textId="4BEF73D5" w:rsidR="00997E7D" w:rsidRDefault="00997E7D" w:rsidP="00DE6498">
      <w:pPr>
        <w:spacing w:line="276" w:lineRule="auto"/>
        <w:jc w:val="both"/>
        <w:rPr>
          <w:rFonts w:ascii="Arial" w:hAnsi="Arial" w:cs="Arial"/>
          <w:bCs/>
          <w:sz w:val="20"/>
          <w:szCs w:val="20"/>
        </w:rPr>
      </w:pPr>
    </w:p>
    <w:p w14:paraId="1D04BEF8" w14:textId="5AA1795D" w:rsidR="00E319EC" w:rsidRDefault="00E319EC" w:rsidP="00DE6498">
      <w:pPr>
        <w:spacing w:line="276" w:lineRule="auto"/>
        <w:jc w:val="both"/>
        <w:rPr>
          <w:rFonts w:ascii="Arial" w:hAnsi="Arial" w:cs="Arial"/>
          <w:bCs/>
          <w:sz w:val="20"/>
          <w:szCs w:val="20"/>
        </w:rPr>
      </w:pPr>
      <w:r w:rsidRPr="00E319EC">
        <w:rPr>
          <w:rFonts w:ascii="Arial" w:hAnsi="Arial" w:cs="Arial"/>
          <w:bCs/>
          <w:sz w:val="20"/>
          <w:szCs w:val="20"/>
        </w:rPr>
        <w:t xml:space="preserve">Temos por objetivo otimizar e minimizar o fluxo de espera para utilização de caixas eletrônicos, tendo em vista sua disponibilidade e necessidade de atualização de hardware e/ou software utilizado, o que impacta na utilização dos serviços e altas solicitações em horário comercial.  </w:t>
      </w:r>
    </w:p>
    <w:p w14:paraId="7FB9DAB8" w14:textId="1808C14D" w:rsidR="00AB4904" w:rsidRDefault="00AB4904" w:rsidP="00DE6498">
      <w:pPr>
        <w:spacing w:line="276" w:lineRule="auto"/>
        <w:jc w:val="both"/>
        <w:rPr>
          <w:rFonts w:ascii="Arial" w:hAnsi="Arial" w:cs="Arial"/>
          <w:bCs/>
          <w:sz w:val="20"/>
          <w:szCs w:val="20"/>
        </w:rPr>
      </w:pPr>
    </w:p>
    <w:p w14:paraId="22EC7593" w14:textId="1CA4BBC9" w:rsidR="00AB4904" w:rsidRDefault="00AB4904" w:rsidP="00DE6498">
      <w:pPr>
        <w:spacing w:line="276" w:lineRule="auto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O desenvolvimento conta com uma equipe técnica para a implementação do projeto, dividindo em planejamento, produção e entrega, sempre acompanhando a evolução junto aos clientes.</w:t>
      </w:r>
    </w:p>
    <w:p w14:paraId="6E2D5525" w14:textId="58932057" w:rsidR="00997E7D" w:rsidRDefault="00997E7D" w:rsidP="00DE6498">
      <w:pPr>
        <w:spacing w:line="276" w:lineRule="auto"/>
        <w:jc w:val="both"/>
        <w:rPr>
          <w:rFonts w:ascii="Arial" w:hAnsi="Arial" w:cs="Arial"/>
          <w:bCs/>
          <w:sz w:val="20"/>
          <w:szCs w:val="20"/>
        </w:rPr>
      </w:pPr>
    </w:p>
    <w:p w14:paraId="1F4C992D" w14:textId="77777777" w:rsidR="00997E7D" w:rsidRPr="00DE6498" w:rsidRDefault="00997E7D" w:rsidP="00DE6498">
      <w:pPr>
        <w:spacing w:line="276" w:lineRule="auto"/>
        <w:jc w:val="both"/>
        <w:rPr>
          <w:rFonts w:ascii="Arial" w:hAnsi="Arial" w:cs="Arial"/>
          <w:bCs/>
          <w:sz w:val="20"/>
          <w:szCs w:val="20"/>
        </w:rPr>
      </w:pPr>
    </w:p>
    <w:p w14:paraId="1E4FF958" w14:textId="207466A5" w:rsidR="00DE6498" w:rsidRDefault="00FF50BB" w:rsidP="00F51336">
      <w:pPr>
        <w:pStyle w:val="Ttulo1"/>
      </w:pPr>
      <w:bookmarkStart w:id="16" w:name="_Toc239163596"/>
      <w:bookmarkStart w:id="17" w:name="_Toc239759221"/>
      <w:bookmarkStart w:id="18" w:name="_Toc119062103"/>
      <w:r>
        <w:lastRenderedPageBreak/>
        <w:t xml:space="preserve">7    </w:t>
      </w:r>
      <w:r w:rsidR="00DE6498" w:rsidRPr="00DE6498">
        <w:t>Arquitetura</w:t>
      </w:r>
      <w:bookmarkEnd w:id="16"/>
      <w:bookmarkEnd w:id="17"/>
      <w:bookmarkEnd w:id="18"/>
      <w:r w:rsidR="00AF6860">
        <w:t xml:space="preserve"> </w:t>
      </w:r>
    </w:p>
    <w:p w14:paraId="049D2752" w14:textId="71F96273" w:rsidR="00FF50BB" w:rsidRDefault="00FF50BB" w:rsidP="00FF50BB">
      <w:pPr>
        <w:pStyle w:val="Ttulo2"/>
        <w:numPr>
          <w:ilvl w:val="0"/>
          <w:numId w:val="0"/>
        </w:numPr>
        <w:ind w:left="142"/>
      </w:pPr>
      <w:bookmarkStart w:id="19" w:name="_Toc239163597"/>
      <w:bookmarkStart w:id="20" w:name="_Toc239759222"/>
      <w:bookmarkStart w:id="21" w:name="_Toc119062104"/>
      <w:r w:rsidRPr="00AB4904">
        <w:rPr>
          <w:b w:val="0"/>
          <w:bCs w:val="0"/>
          <w:iCs w:val="0"/>
          <w:smallCaps w:val="0"/>
          <w:color w:val="auto"/>
          <w:sz w:val="20"/>
          <w:szCs w:val="20"/>
          <w:lang w:val="pt-BR" w:eastAsia="pt-BR"/>
        </w:rPr>
        <w:drawing>
          <wp:anchor distT="0" distB="0" distL="114300" distR="114300" simplePos="0" relativeHeight="251661312" behindDoc="0" locked="0" layoutInCell="1" allowOverlap="1" wp14:anchorId="55020542" wp14:editId="3B0DED80">
            <wp:simplePos x="0" y="0"/>
            <wp:positionH relativeFrom="margin">
              <wp:posOffset>127281</wp:posOffset>
            </wp:positionH>
            <wp:positionV relativeFrom="paragraph">
              <wp:posOffset>229634</wp:posOffset>
            </wp:positionV>
            <wp:extent cx="5621020" cy="318833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7.1    </w:t>
      </w:r>
      <w:r w:rsidR="00DE6498" w:rsidRPr="00876DB5">
        <w:t>Diagrama</w:t>
      </w:r>
      <w:bookmarkEnd w:id="19"/>
      <w:bookmarkEnd w:id="20"/>
      <w:bookmarkEnd w:id="21"/>
    </w:p>
    <w:p w14:paraId="6888579F" w14:textId="77777777" w:rsidR="00FF50BB" w:rsidRDefault="00FF50BB" w:rsidP="00FF50BB">
      <w:pPr>
        <w:pStyle w:val="Ttulo2"/>
        <w:numPr>
          <w:ilvl w:val="0"/>
          <w:numId w:val="0"/>
        </w:numPr>
        <w:ind w:left="142"/>
      </w:pPr>
    </w:p>
    <w:p w14:paraId="399E3183" w14:textId="637CD724" w:rsidR="00DE6498" w:rsidRPr="00A80AB9" w:rsidRDefault="00FF50BB" w:rsidP="00FF50BB">
      <w:pPr>
        <w:pStyle w:val="Ttulo2"/>
        <w:numPr>
          <w:ilvl w:val="0"/>
          <w:numId w:val="0"/>
        </w:numPr>
        <w:ind w:left="426" w:hanging="284"/>
        <w:rPr>
          <w:rStyle w:val="nfase"/>
          <w:i w:val="0"/>
          <w:iCs/>
        </w:rPr>
      </w:pPr>
      <w:r>
        <w:t xml:space="preserve">7.2    </w:t>
      </w:r>
      <w:r>
        <w:t>ALTERAÇÃO DIAGRAMA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94"/>
        <w:gridCol w:w="6593"/>
      </w:tblGrid>
      <w:tr w:rsidR="00DE6498" w:rsidRPr="00DE6498" w14:paraId="766916D6" w14:textId="77777777" w:rsidTr="00DE6498">
        <w:tc>
          <w:tcPr>
            <w:tcW w:w="1525" w:type="pct"/>
            <w:shd w:val="clear" w:color="auto" w:fill="004B8D"/>
            <w:vAlign w:val="center"/>
          </w:tcPr>
          <w:p w14:paraId="04DE32C7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DE6498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Componente</w:t>
            </w:r>
          </w:p>
        </w:tc>
        <w:tc>
          <w:tcPr>
            <w:tcW w:w="3475" w:type="pct"/>
            <w:shd w:val="clear" w:color="auto" w:fill="004B8D"/>
          </w:tcPr>
          <w:p w14:paraId="5B4EBB02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DE6498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Descrição</w:t>
            </w:r>
          </w:p>
        </w:tc>
      </w:tr>
      <w:tr w:rsidR="00DE6498" w:rsidRPr="00DE6498" w14:paraId="09AB22C1" w14:textId="77777777" w:rsidTr="00DE6498">
        <w:tc>
          <w:tcPr>
            <w:tcW w:w="1525" w:type="pct"/>
            <w:shd w:val="clear" w:color="auto" w:fill="FFFFFF"/>
          </w:tcPr>
          <w:p w14:paraId="389E0B26" w14:textId="53C60530" w:rsidR="00DE6498" w:rsidRPr="00A80AB9" w:rsidRDefault="00AB4904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Agência</w:t>
            </w:r>
          </w:p>
        </w:tc>
        <w:tc>
          <w:tcPr>
            <w:tcW w:w="3475" w:type="pct"/>
            <w:shd w:val="clear" w:color="auto" w:fill="FFFFFF"/>
          </w:tcPr>
          <w:p w14:paraId="221E90F1" w14:textId="2A96F480" w:rsidR="00DE6498" w:rsidRPr="00A80AB9" w:rsidRDefault="00AB4904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Local de hospedagem dos caixas eletrônicos a serem monitorados</w:t>
            </w:r>
          </w:p>
        </w:tc>
      </w:tr>
      <w:tr w:rsidR="00DE6498" w:rsidRPr="00DE6498" w14:paraId="10F28D67" w14:textId="77777777" w:rsidTr="00DE6498">
        <w:tc>
          <w:tcPr>
            <w:tcW w:w="1525" w:type="pct"/>
            <w:shd w:val="clear" w:color="auto" w:fill="FFFFFF"/>
          </w:tcPr>
          <w:p w14:paraId="0560F83F" w14:textId="37908822" w:rsidR="00DE6498" w:rsidRPr="00A80AB9" w:rsidRDefault="00AB4904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Caixas eletrônicos</w:t>
            </w:r>
          </w:p>
        </w:tc>
        <w:tc>
          <w:tcPr>
            <w:tcW w:w="3475" w:type="pct"/>
            <w:shd w:val="clear" w:color="auto" w:fill="FFFFFF"/>
          </w:tcPr>
          <w:p w14:paraId="742029DA" w14:textId="629678A2" w:rsidR="00DE6498" w:rsidRPr="00A80AB9" w:rsidRDefault="00AB4904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Caixas a serem implementados uma API para monitoramento de hardware</w:t>
            </w:r>
          </w:p>
        </w:tc>
      </w:tr>
      <w:tr w:rsidR="00AB4904" w:rsidRPr="00DE6498" w14:paraId="7F67645C" w14:textId="77777777" w:rsidTr="00DE6498">
        <w:tc>
          <w:tcPr>
            <w:tcW w:w="1525" w:type="pct"/>
            <w:shd w:val="clear" w:color="auto" w:fill="FFFFFF"/>
          </w:tcPr>
          <w:p w14:paraId="0C33094C" w14:textId="673F4D21" w:rsidR="00AB4904" w:rsidRPr="00A80AB9" w:rsidRDefault="00AB4904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Disco</w:t>
            </w:r>
          </w:p>
        </w:tc>
        <w:tc>
          <w:tcPr>
            <w:tcW w:w="3475" w:type="pct"/>
            <w:shd w:val="clear" w:color="auto" w:fill="FFFFFF"/>
          </w:tcPr>
          <w:p w14:paraId="1CF85F29" w14:textId="2CF94517" w:rsidR="00AB4904" w:rsidRPr="00A80AB9" w:rsidRDefault="00AB4904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Componente de Hardware</w:t>
            </w:r>
          </w:p>
        </w:tc>
      </w:tr>
      <w:tr w:rsidR="00AB4904" w:rsidRPr="00DE6498" w14:paraId="3015A543" w14:textId="77777777" w:rsidTr="00DE6498">
        <w:tc>
          <w:tcPr>
            <w:tcW w:w="1525" w:type="pct"/>
            <w:shd w:val="clear" w:color="auto" w:fill="FFFFFF"/>
          </w:tcPr>
          <w:p w14:paraId="565C599A" w14:textId="69DF9B38" w:rsidR="00AB4904" w:rsidRPr="00A80AB9" w:rsidRDefault="00AB4904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CPU</w:t>
            </w:r>
          </w:p>
        </w:tc>
        <w:tc>
          <w:tcPr>
            <w:tcW w:w="3475" w:type="pct"/>
            <w:shd w:val="clear" w:color="auto" w:fill="FFFFFF"/>
          </w:tcPr>
          <w:p w14:paraId="2FE645EF" w14:textId="7139DE97" w:rsidR="00AB4904" w:rsidRPr="00A80AB9" w:rsidRDefault="00AB4904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Componente de Hardware</w:t>
            </w:r>
          </w:p>
        </w:tc>
      </w:tr>
      <w:tr w:rsidR="00AB4904" w:rsidRPr="00DE6498" w14:paraId="7AA49167" w14:textId="77777777" w:rsidTr="00DE6498">
        <w:tc>
          <w:tcPr>
            <w:tcW w:w="1525" w:type="pct"/>
            <w:shd w:val="clear" w:color="auto" w:fill="FFFFFF"/>
          </w:tcPr>
          <w:p w14:paraId="1C165AC6" w14:textId="0F8FD88B" w:rsidR="00AB4904" w:rsidRPr="00A80AB9" w:rsidRDefault="00AB4904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RAM</w:t>
            </w:r>
          </w:p>
        </w:tc>
        <w:tc>
          <w:tcPr>
            <w:tcW w:w="3475" w:type="pct"/>
            <w:shd w:val="clear" w:color="auto" w:fill="FFFFFF"/>
          </w:tcPr>
          <w:p w14:paraId="20A525B7" w14:textId="541D2D35" w:rsidR="00AB4904" w:rsidRPr="00A80AB9" w:rsidRDefault="00AB4904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Componente de Hardware</w:t>
            </w:r>
          </w:p>
        </w:tc>
      </w:tr>
      <w:tr w:rsidR="00AB4904" w:rsidRPr="00DE6498" w14:paraId="1F6AD75D" w14:textId="77777777" w:rsidTr="00DE6498">
        <w:tc>
          <w:tcPr>
            <w:tcW w:w="1525" w:type="pct"/>
            <w:shd w:val="clear" w:color="auto" w:fill="FFFFFF"/>
          </w:tcPr>
          <w:p w14:paraId="01D1C623" w14:textId="2FD619B1" w:rsidR="00AB4904" w:rsidRPr="00A80AB9" w:rsidRDefault="00AB4904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Looca</w:t>
            </w:r>
          </w:p>
        </w:tc>
        <w:tc>
          <w:tcPr>
            <w:tcW w:w="3475" w:type="pct"/>
            <w:shd w:val="clear" w:color="auto" w:fill="FFFFFF"/>
          </w:tcPr>
          <w:p w14:paraId="67AAD2EE" w14:textId="404AAE32" w:rsidR="00AB4904" w:rsidRPr="00A80AB9" w:rsidRDefault="00AB4904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Biblioteca de Kotlin usada para obtenção de dados</w:t>
            </w:r>
          </w:p>
        </w:tc>
      </w:tr>
      <w:tr w:rsidR="00AB4904" w:rsidRPr="00DE6498" w14:paraId="6A1B6D28" w14:textId="77777777" w:rsidTr="00DE6498">
        <w:tc>
          <w:tcPr>
            <w:tcW w:w="1525" w:type="pct"/>
            <w:shd w:val="clear" w:color="auto" w:fill="FFFFFF"/>
          </w:tcPr>
          <w:p w14:paraId="04D80494" w14:textId="03ED95C6" w:rsidR="00AB4904" w:rsidRPr="00A80AB9" w:rsidRDefault="00AB4904" w:rsidP="00AB4904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Kotlin</w:t>
            </w:r>
          </w:p>
        </w:tc>
        <w:tc>
          <w:tcPr>
            <w:tcW w:w="3475" w:type="pct"/>
            <w:shd w:val="clear" w:color="auto" w:fill="FFFFFF"/>
          </w:tcPr>
          <w:p w14:paraId="6E345E88" w14:textId="4F097BD6" w:rsidR="00AB4904" w:rsidRPr="00A80AB9" w:rsidRDefault="00AB4904" w:rsidP="00AB4904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Linguagem usada no desenvolvimento do projeto, dependente de java</w:t>
            </w:r>
          </w:p>
        </w:tc>
      </w:tr>
      <w:tr w:rsidR="00AB4904" w:rsidRPr="00DE6498" w14:paraId="7AE8B662" w14:textId="77777777" w:rsidTr="00DE6498">
        <w:tc>
          <w:tcPr>
            <w:tcW w:w="1525" w:type="pct"/>
            <w:shd w:val="clear" w:color="auto" w:fill="FFFFFF"/>
          </w:tcPr>
          <w:p w14:paraId="47B6C7C5" w14:textId="5CE4C8E5" w:rsidR="00AB4904" w:rsidRPr="00A80AB9" w:rsidRDefault="00AB4904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Slack</w:t>
            </w:r>
          </w:p>
        </w:tc>
        <w:tc>
          <w:tcPr>
            <w:tcW w:w="3475" w:type="pct"/>
            <w:shd w:val="clear" w:color="auto" w:fill="FFFFFF"/>
          </w:tcPr>
          <w:p w14:paraId="4A1AA2EA" w14:textId="54A2D906" w:rsidR="00AB4904" w:rsidRPr="00A80AB9" w:rsidRDefault="00AB4904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Ferramenta de help desk integrada para abertura de chamados em nosso site</w:t>
            </w:r>
          </w:p>
        </w:tc>
      </w:tr>
      <w:tr w:rsidR="00AB4904" w:rsidRPr="00DE6498" w14:paraId="6C128752" w14:textId="77777777" w:rsidTr="00DE6498">
        <w:tc>
          <w:tcPr>
            <w:tcW w:w="1525" w:type="pct"/>
            <w:shd w:val="clear" w:color="auto" w:fill="FFFFFF"/>
          </w:tcPr>
          <w:p w14:paraId="57B0331A" w14:textId="2A25F615" w:rsidR="00AB4904" w:rsidRPr="00A80AB9" w:rsidRDefault="00AB4904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AWS</w:t>
            </w:r>
          </w:p>
        </w:tc>
        <w:tc>
          <w:tcPr>
            <w:tcW w:w="3475" w:type="pct"/>
            <w:shd w:val="clear" w:color="auto" w:fill="FFFFFF"/>
          </w:tcPr>
          <w:p w14:paraId="1DA55DF7" w14:textId="73EE4A81" w:rsidR="00AB4904" w:rsidRPr="00A80AB9" w:rsidRDefault="00A80AB9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Amazon Web Services, plataforma de serviços de computação em nuvem</w:t>
            </w:r>
          </w:p>
        </w:tc>
      </w:tr>
      <w:tr w:rsidR="00AB4904" w:rsidRPr="00DE6498" w14:paraId="025E298E" w14:textId="77777777" w:rsidTr="00DE6498">
        <w:tc>
          <w:tcPr>
            <w:tcW w:w="1525" w:type="pct"/>
            <w:shd w:val="clear" w:color="auto" w:fill="FFFFFF"/>
          </w:tcPr>
          <w:p w14:paraId="10D3C012" w14:textId="63930251" w:rsidR="00AB4904" w:rsidRPr="00A80AB9" w:rsidRDefault="00AB4904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EC2</w:t>
            </w:r>
          </w:p>
        </w:tc>
        <w:tc>
          <w:tcPr>
            <w:tcW w:w="3475" w:type="pct"/>
            <w:shd w:val="clear" w:color="auto" w:fill="FFFFFF"/>
          </w:tcPr>
          <w:p w14:paraId="267C1C80" w14:textId="0AD3A1AE" w:rsidR="00AB4904" w:rsidRPr="00A80AB9" w:rsidRDefault="00A80AB9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Elastic Compute Cloud, plataforma de cloud computing da Amazon que permite alugueis de computadores virtuais para aplicações.</w:t>
            </w:r>
          </w:p>
        </w:tc>
      </w:tr>
      <w:tr w:rsidR="00AB4904" w:rsidRPr="00DE6498" w14:paraId="5CB8053D" w14:textId="77777777" w:rsidTr="00DE6498">
        <w:tc>
          <w:tcPr>
            <w:tcW w:w="1525" w:type="pct"/>
            <w:shd w:val="clear" w:color="auto" w:fill="FFFFFF"/>
          </w:tcPr>
          <w:p w14:paraId="6ECE66F6" w14:textId="60D6BC4B" w:rsidR="00AB4904" w:rsidRPr="00A80AB9" w:rsidRDefault="00AB4904" w:rsidP="00AB4904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Python</w:t>
            </w:r>
          </w:p>
        </w:tc>
        <w:tc>
          <w:tcPr>
            <w:tcW w:w="3475" w:type="pct"/>
            <w:shd w:val="clear" w:color="auto" w:fill="FFFFFF"/>
          </w:tcPr>
          <w:p w14:paraId="7F50E040" w14:textId="7B0B821B" w:rsidR="00AB4904" w:rsidRPr="00A80AB9" w:rsidRDefault="00AB4904" w:rsidP="00AB4904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Linguagem usada no desenvolvimento do projeto</w:t>
            </w:r>
          </w:p>
        </w:tc>
      </w:tr>
      <w:tr w:rsidR="00AB4904" w:rsidRPr="00DE6498" w14:paraId="3B5C959F" w14:textId="77777777" w:rsidTr="00DE6498">
        <w:tc>
          <w:tcPr>
            <w:tcW w:w="1525" w:type="pct"/>
            <w:shd w:val="clear" w:color="auto" w:fill="FFFFFF"/>
          </w:tcPr>
          <w:p w14:paraId="73B4CC68" w14:textId="7BE0C099" w:rsidR="00AB4904" w:rsidRPr="00A80AB9" w:rsidRDefault="00AB4904" w:rsidP="00AB4904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Ubuntu</w:t>
            </w:r>
          </w:p>
        </w:tc>
        <w:tc>
          <w:tcPr>
            <w:tcW w:w="3475" w:type="pct"/>
            <w:shd w:val="clear" w:color="auto" w:fill="FFFFFF"/>
          </w:tcPr>
          <w:p w14:paraId="7A12B953" w14:textId="34D24CEF" w:rsidR="00AB4904" w:rsidRPr="00A80AB9" w:rsidRDefault="00AB4904" w:rsidP="00AB4904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Dependência linux</w:t>
            </w:r>
          </w:p>
        </w:tc>
      </w:tr>
      <w:tr w:rsidR="00AB4904" w:rsidRPr="00DE6498" w14:paraId="49052EB1" w14:textId="77777777" w:rsidTr="00DE6498">
        <w:tc>
          <w:tcPr>
            <w:tcW w:w="1525" w:type="pct"/>
            <w:shd w:val="clear" w:color="auto" w:fill="FFFFFF"/>
          </w:tcPr>
          <w:p w14:paraId="05295A0B" w14:textId="5019A8FA" w:rsidR="00AB4904" w:rsidRPr="00A80AB9" w:rsidRDefault="00AB4904" w:rsidP="00AB4904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Linux</w:t>
            </w:r>
          </w:p>
        </w:tc>
        <w:tc>
          <w:tcPr>
            <w:tcW w:w="3475" w:type="pct"/>
            <w:shd w:val="clear" w:color="auto" w:fill="FFFFFF"/>
          </w:tcPr>
          <w:p w14:paraId="1E6FFB37" w14:textId="700E2D24" w:rsidR="00AB4904" w:rsidRPr="00A80AB9" w:rsidRDefault="00A80AB9" w:rsidP="00AB4904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Sistema Operacional</w:t>
            </w:r>
          </w:p>
        </w:tc>
      </w:tr>
      <w:tr w:rsidR="00AB4904" w:rsidRPr="00DE6498" w14:paraId="5DA8660A" w14:textId="77777777" w:rsidTr="00DE6498">
        <w:tc>
          <w:tcPr>
            <w:tcW w:w="1525" w:type="pct"/>
            <w:shd w:val="clear" w:color="auto" w:fill="FFFFFF"/>
          </w:tcPr>
          <w:p w14:paraId="0ADEBF03" w14:textId="01F79561" w:rsidR="00AB4904" w:rsidRPr="00A80AB9" w:rsidRDefault="00A80AB9" w:rsidP="00AB4904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MySQL</w:t>
            </w:r>
          </w:p>
        </w:tc>
        <w:tc>
          <w:tcPr>
            <w:tcW w:w="3475" w:type="pct"/>
            <w:shd w:val="clear" w:color="auto" w:fill="FFFFFF"/>
          </w:tcPr>
          <w:p w14:paraId="1E527D94" w14:textId="4564D22E" w:rsidR="00AB4904" w:rsidRPr="00A80AB9" w:rsidRDefault="00A80AB9" w:rsidP="00AB4904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 xml:space="preserve">Banco de Dados </w:t>
            </w:r>
          </w:p>
        </w:tc>
      </w:tr>
      <w:tr w:rsidR="00A80AB9" w:rsidRPr="00DE6498" w14:paraId="76A5C6D2" w14:textId="77777777" w:rsidTr="00DE6498">
        <w:tc>
          <w:tcPr>
            <w:tcW w:w="1525" w:type="pct"/>
            <w:shd w:val="clear" w:color="auto" w:fill="FFFFFF"/>
          </w:tcPr>
          <w:p w14:paraId="12C5D4E7" w14:textId="6716E4AF" w:rsidR="00A80AB9" w:rsidRPr="00A80AB9" w:rsidRDefault="00A80AB9" w:rsidP="00AB4904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Azure</w:t>
            </w:r>
          </w:p>
        </w:tc>
        <w:tc>
          <w:tcPr>
            <w:tcW w:w="3475" w:type="pct"/>
            <w:shd w:val="clear" w:color="auto" w:fill="FFFFFF"/>
          </w:tcPr>
          <w:p w14:paraId="4A854B47" w14:textId="611D07E0" w:rsidR="00A80AB9" w:rsidRPr="00A80AB9" w:rsidRDefault="00A80AB9" w:rsidP="00AB4904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Banco de Dados</w:t>
            </w:r>
          </w:p>
        </w:tc>
      </w:tr>
      <w:tr w:rsidR="00A80AB9" w:rsidRPr="00DE6498" w14:paraId="11C63346" w14:textId="77777777" w:rsidTr="00DE6498">
        <w:tc>
          <w:tcPr>
            <w:tcW w:w="1525" w:type="pct"/>
            <w:shd w:val="clear" w:color="auto" w:fill="FFFFFF"/>
          </w:tcPr>
          <w:p w14:paraId="22A5C14A" w14:textId="7F729A16" w:rsidR="00A80AB9" w:rsidRPr="00A80AB9" w:rsidRDefault="00A80AB9" w:rsidP="00AB4904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Node JS</w:t>
            </w:r>
          </w:p>
        </w:tc>
        <w:tc>
          <w:tcPr>
            <w:tcW w:w="3475" w:type="pct"/>
            <w:shd w:val="clear" w:color="auto" w:fill="FFFFFF"/>
          </w:tcPr>
          <w:p w14:paraId="4BF504CE" w14:textId="449A7465" w:rsidR="00A80AB9" w:rsidRPr="00A80AB9" w:rsidRDefault="00A80AB9" w:rsidP="00AB4904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Linguagem usada no desenvolvimento do projeto</w:t>
            </w:r>
          </w:p>
        </w:tc>
      </w:tr>
      <w:tr w:rsidR="00A80AB9" w:rsidRPr="00DE6498" w14:paraId="25BCAAF6" w14:textId="77777777" w:rsidTr="00DE6498">
        <w:tc>
          <w:tcPr>
            <w:tcW w:w="1525" w:type="pct"/>
            <w:shd w:val="clear" w:color="auto" w:fill="FFFFFF"/>
          </w:tcPr>
          <w:p w14:paraId="184B606E" w14:textId="5AAB8CBF" w:rsidR="00A80AB9" w:rsidRPr="00A80AB9" w:rsidRDefault="00A80AB9" w:rsidP="00AB4904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CSS</w:t>
            </w:r>
          </w:p>
        </w:tc>
        <w:tc>
          <w:tcPr>
            <w:tcW w:w="3475" w:type="pct"/>
            <w:shd w:val="clear" w:color="auto" w:fill="FFFFFF"/>
          </w:tcPr>
          <w:p w14:paraId="1EBF235F" w14:textId="06816E44" w:rsidR="00A80AB9" w:rsidRPr="00A80AB9" w:rsidRDefault="00A80AB9" w:rsidP="00AB4904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Linguagem de Front end</w:t>
            </w:r>
            <w:r w:rsidRPr="00A80AB9">
              <w:rPr>
                <w:rFonts w:ascii="Arial" w:hAnsi="Arial" w:cs="Arial"/>
                <w:iCs/>
                <w:sz w:val="19"/>
                <w:szCs w:val="19"/>
              </w:rPr>
              <w:t xml:space="preserve"> usada no desenvolvimento do projeto</w:t>
            </w:r>
          </w:p>
        </w:tc>
      </w:tr>
      <w:tr w:rsidR="00A80AB9" w:rsidRPr="00DE6498" w14:paraId="7E79C717" w14:textId="77777777" w:rsidTr="00DE6498">
        <w:tc>
          <w:tcPr>
            <w:tcW w:w="1525" w:type="pct"/>
            <w:shd w:val="clear" w:color="auto" w:fill="FFFFFF"/>
          </w:tcPr>
          <w:p w14:paraId="74E55811" w14:textId="6B482C0A" w:rsidR="00A80AB9" w:rsidRPr="00A80AB9" w:rsidRDefault="00A80AB9" w:rsidP="00A80AB9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Java Script</w:t>
            </w:r>
          </w:p>
        </w:tc>
        <w:tc>
          <w:tcPr>
            <w:tcW w:w="3475" w:type="pct"/>
            <w:shd w:val="clear" w:color="auto" w:fill="FFFFFF"/>
          </w:tcPr>
          <w:p w14:paraId="1D70765E" w14:textId="1D86346A" w:rsidR="00A80AB9" w:rsidRPr="00A80AB9" w:rsidRDefault="00A80AB9" w:rsidP="00A80AB9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 xml:space="preserve">Linguagem </w:t>
            </w:r>
            <w:r w:rsidRPr="00A80AB9">
              <w:rPr>
                <w:rFonts w:ascii="Arial" w:hAnsi="Arial" w:cs="Arial"/>
                <w:iCs/>
                <w:sz w:val="19"/>
                <w:szCs w:val="19"/>
              </w:rPr>
              <w:t>usada no desenvolvimento do projeto</w:t>
            </w:r>
          </w:p>
        </w:tc>
      </w:tr>
      <w:tr w:rsidR="00A80AB9" w:rsidRPr="00DE6498" w14:paraId="351DEC44" w14:textId="77777777" w:rsidTr="00DE6498">
        <w:tc>
          <w:tcPr>
            <w:tcW w:w="1525" w:type="pct"/>
            <w:shd w:val="clear" w:color="auto" w:fill="FFFFFF"/>
          </w:tcPr>
          <w:p w14:paraId="3D46ACEA" w14:textId="0B19AADA" w:rsidR="00A80AB9" w:rsidRPr="00A80AB9" w:rsidRDefault="00A80AB9" w:rsidP="00A80AB9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Navegadores</w:t>
            </w:r>
          </w:p>
        </w:tc>
        <w:tc>
          <w:tcPr>
            <w:tcW w:w="3475" w:type="pct"/>
            <w:shd w:val="clear" w:color="auto" w:fill="FFFFFF"/>
          </w:tcPr>
          <w:p w14:paraId="5B64625A" w14:textId="1BD4F326" w:rsidR="00A80AB9" w:rsidRPr="00A80AB9" w:rsidRDefault="00A80AB9" w:rsidP="00A80AB9">
            <w:pPr>
              <w:spacing w:line="276" w:lineRule="auto"/>
              <w:jc w:val="both"/>
              <w:rPr>
                <w:rFonts w:ascii="Arial" w:hAnsi="Arial" w:cs="Arial"/>
                <w:iCs/>
                <w:sz w:val="19"/>
                <w:szCs w:val="19"/>
              </w:rPr>
            </w:pPr>
            <w:r w:rsidRPr="00A80AB9">
              <w:rPr>
                <w:rFonts w:ascii="Arial" w:hAnsi="Arial" w:cs="Arial"/>
                <w:iCs/>
                <w:sz w:val="19"/>
                <w:szCs w:val="19"/>
              </w:rPr>
              <w:t>Navegadores mais comuns na internet</w:t>
            </w:r>
          </w:p>
        </w:tc>
      </w:tr>
    </w:tbl>
    <w:p w14:paraId="44276FF9" w14:textId="77777777" w:rsidR="00DE6498" w:rsidRPr="00DE6498" w:rsidRDefault="00DE6498" w:rsidP="00DE6498">
      <w:pPr>
        <w:spacing w:line="276" w:lineRule="auto"/>
        <w:ind w:left="360"/>
        <w:jc w:val="both"/>
        <w:rPr>
          <w:rFonts w:ascii="Arial" w:hAnsi="Arial" w:cs="Arial"/>
          <w:sz w:val="20"/>
          <w:szCs w:val="20"/>
        </w:rPr>
      </w:pPr>
    </w:p>
    <w:p w14:paraId="37FF8F34" w14:textId="63DA6900" w:rsidR="00DE6498" w:rsidRDefault="00FF50BB" w:rsidP="00F51336">
      <w:pPr>
        <w:pStyle w:val="Ttulo1"/>
      </w:pPr>
      <w:bookmarkStart w:id="22" w:name="_Toc239163599"/>
      <w:bookmarkStart w:id="23" w:name="_Toc239759224"/>
      <w:r>
        <w:lastRenderedPageBreak/>
        <w:t xml:space="preserve">8    </w:t>
      </w:r>
      <w:r w:rsidR="00DE6498" w:rsidRPr="00DE6498">
        <w:t xml:space="preserve"> </w:t>
      </w:r>
      <w:bookmarkStart w:id="24" w:name="_Toc119062106"/>
      <w:r w:rsidR="00DE6498" w:rsidRPr="00DE6498">
        <w:t>(Modelo de Dados)</w:t>
      </w:r>
      <w:bookmarkEnd w:id="22"/>
      <w:bookmarkEnd w:id="23"/>
      <w:bookmarkEnd w:id="24"/>
    </w:p>
    <w:p w14:paraId="650A983D" w14:textId="77777777" w:rsidR="00F51336" w:rsidRPr="00F51336" w:rsidRDefault="00F51336" w:rsidP="00F51336">
      <w:pPr>
        <w:rPr>
          <w:lang w:eastAsia="en-US"/>
        </w:rPr>
      </w:pPr>
    </w:p>
    <w:p w14:paraId="62259F5F" w14:textId="77AE4278" w:rsidR="00DE6498" w:rsidRDefault="00A80AB9" w:rsidP="00FF50BB">
      <w:pPr>
        <w:pStyle w:val="Ttulo2"/>
        <w:numPr>
          <w:ilvl w:val="0"/>
          <w:numId w:val="0"/>
        </w:numPr>
        <w:ind w:left="142"/>
      </w:pPr>
      <w:bookmarkStart w:id="25" w:name="_Toc239163600"/>
      <w:bookmarkStart w:id="26" w:name="_Toc239759225"/>
      <w:bookmarkStart w:id="27" w:name="_Toc119062107"/>
      <w:r w:rsidRPr="00A80AB9">
        <w:rPr>
          <w:b w:val="0"/>
          <w:bCs w:val="0"/>
          <w:iCs w:val="0"/>
          <w:smallCaps w:val="0"/>
          <w:color w:val="auto"/>
          <w:sz w:val="20"/>
          <w:szCs w:val="20"/>
          <w:lang w:val="pt-BR" w:eastAsia="pt-BR"/>
        </w:rPr>
        <w:drawing>
          <wp:anchor distT="0" distB="0" distL="114300" distR="114300" simplePos="0" relativeHeight="251662336" behindDoc="0" locked="0" layoutInCell="1" allowOverlap="1" wp14:anchorId="6420EA49" wp14:editId="48296F65">
            <wp:simplePos x="0" y="0"/>
            <wp:positionH relativeFrom="margin">
              <wp:align>right</wp:align>
            </wp:positionH>
            <wp:positionV relativeFrom="paragraph">
              <wp:posOffset>177828</wp:posOffset>
            </wp:positionV>
            <wp:extent cx="6030595" cy="4008120"/>
            <wp:effectExtent l="0" t="0" r="8255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50BB">
        <w:t xml:space="preserve">8.1    </w:t>
      </w:r>
      <w:r w:rsidR="00DE6498" w:rsidRPr="00DE6498">
        <w:t>Diagrama Relacional</w:t>
      </w:r>
      <w:bookmarkEnd w:id="25"/>
      <w:bookmarkEnd w:id="26"/>
      <w:bookmarkEnd w:id="27"/>
    </w:p>
    <w:p w14:paraId="4835ADEB" w14:textId="77777777" w:rsidR="00F51336" w:rsidRPr="00F51336" w:rsidRDefault="00F51336" w:rsidP="00F51336">
      <w:pPr>
        <w:rPr>
          <w:lang w:val="en-US" w:eastAsia="en-US"/>
        </w:rPr>
      </w:pPr>
    </w:p>
    <w:p w14:paraId="173CFB18" w14:textId="77777777" w:rsidR="00F51336" w:rsidRPr="00F51336" w:rsidRDefault="00F51336" w:rsidP="00F51336">
      <w:pPr>
        <w:rPr>
          <w:lang w:val="en-US" w:eastAsia="en-US"/>
        </w:rPr>
      </w:pPr>
    </w:p>
    <w:p w14:paraId="2B6E4EBF" w14:textId="77777777" w:rsidR="00A80AB9" w:rsidRPr="00A80AB9" w:rsidRDefault="00A80AB9" w:rsidP="00A80AB9">
      <w:pPr>
        <w:rPr>
          <w:lang w:val="en-US" w:eastAsia="en-US"/>
        </w:rPr>
      </w:pPr>
    </w:p>
    <w:p w14:paraId="62073B27" w14:textId="02F55184" w:rsidR="00DE6498" w:rsidRPr="00F51336" w:rsidRDefault="00FF50BB" w:rsidP="00FF50BB">
      <w:pPr>
        <w:pStyle w:val="Ttulo2"/>
        <w:numPr>
          <w:ilvl w:val="0"/>
          <w:numId w:val="0"/>
        </w:numPr>
        <w:ind w:left="142"/>
        <w:rPr>
          <w:rStyle w:val="nfase"/>
          <w:i w:val="0"/>
          <w:iCs/>
        </w:rPr>
      </w:pPr>
      <w:bookmarkStart w:id="28" w:name="_Toc239163601"/>
      <w:bookmarkStart w:id="29" w:name="_Toc239759226"/>
      <w:bookmarkStart w:id="30" w:name="_Toc119062108"/>
      <w:r w:rsidRPr="00FF50BB">
        <w:rPr>
          <w:bCs w:val="0"/>
          <w:iCs w:val="0"/>
          <w:smallCaps w:val="0"/>
          <w:color w:val="2F5496" w:themeColor="accent1" w:themeShade="BF"/>
          <w:sz w:val="20"/>
          <w:szCs w:val="20"/>
          <w:lang w:val="pt-BR" w:eastAsia="pt-BR"/>
        </w:rPr>
        <w:t>8.2</w:t>
      </w:r>
      <w:r w:rsidRPr="00FF50BB">
        <w:rPr>
          <w:b w:val="0"/>
          <w:bCs w:val="0"/>
          <w:iCs w:val="0"/>
          <w:smallCaps w:val="0"/>
          <w:color w:val="2F5496" w:themeColor="accent1" w:themeShade="BF"/>
          <w:sz w:val="20"/>
          <w:szCs w:val="20"/>
          <w:lang w:val="pt-BR" w:eastAsia="pt-BR"/>
        </w:rPr>
        <w:t xml:space="preserve">   </w:t>
      </w:r>
      <w:r w:rsidR="00A80AB9" w:rsidRPr="00FF50BB">
        <w:rPr>
          <w:b w:val="0"/>
          <w:bCs w:val="0"/>
          <w:iCs w:val="0"/>
          <w:smallCaps w:val="0"/>
          <w:color w:val="2F5496" w:themeColor="accent1" w:themeShade="BF"/>
          <w:sz w:val="20"/>
          <w:szCs w:val="20"/>
          <w:lang w:val="pt-BR" w:eastAsia="pt-BR"/>
        </w:rPr>
        <w:t xml:space="preserve"> </w:t>
      </w:r>
      <w:r w:rsidR="00DE6498" w:rsidRPr="00DE6498">
        <w:t>Detalhamento do Diagrama Relacional</w:t>
      </w:r>
      <w:bookmarkEnd w:id="28"/>
      <w:bookmarkEnd w:id="29"/>
      <w:r w:rsidR="0066778C">
        <w:t xml:space="preserve"> – Dicionario de Dados</w:t>
      </w:r>
      <w:bookmarkEnd w:id="3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94"/>
        <w:gridCol w:w="6593"/>
      </w:tblGrid>
      <w:tr w:rsidR="00DE6498" w:rsidRPr="00DE6498" w14:paraId="402FDB4F" w14:textId="77777777" w:rsidTr="00DE6498">
        <w:tc>
          <w:tcPr>
            <w:tcW w:w="1525" w:type="pct"/>
            <w:shd w:val="clear" w:color="auto" w:fill="004B8D"/>
            <w:vAlign w:val="center"/>
          </w:tcPr>
          <w:p w14:paraId="4A752953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DE6498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Objeto</w:t>
            </w:r>
          </w:p>
        </w:tc>
        <w:tc>
          <w:tcPr>
            <w:tcW w:w="3475" w:type="pct"/>
            <w:shd w:val="clear" w:color="auto" w:fill="004B8D"/>
          </w:tcPr>
          <w:p w14:paraId="0BBF2D0C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DE6498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Descrição</w:t>
            </w:r>
          </w:p>
        </w:tc>
      </w:tr>
      <w:tr w:rsidR="00DE6498" w:rsidRPr="00DE6498" w14:paraId="25BBFE79" w14:textId="77777777" w:rsidTr="00DE6498">
        <w:tc>
          <w:tcPr>
            <w:tcW w:w="1525" w:type="pct"/>
            <w:shd w:val="clear" w:color="auto" w:fill="FFFFFF"/>
          </w:tcPr>
          <w:p w14:paraId="06FD3726" w14:textId="3C104584" w:rsidR="00DE6498" w:rsidRPr="00DE6498" w:rsidRDefault="00F51336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tempCpu</w:t>
            </w:r>
          </w:p>
        </w:tc>
        <w:tc>
          <w:tcPr>
            <w:tcW w:w="3475" w:type="pct"/>
            <w:shd w:val="clear" w:color="auto" w:fill="FFFFFF"/>
          </w:tcPr>
          <w:p w14:paraId="3B39714A" w14:textId="79884267" w:rsidR="00DE6498" w:rsidRPr="00DE6498" w:rsidRDefault="00F51336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Campo adicionado para obtenção de Temperatura da CPU</w:t>
            </w:r>
          </w:p>
        </w:tc>
      </w:tr>
      <w:tr w:rsidR="00F51336" w:rsidRPr="00DE6498" w14:paraId="5D87DA3D" w14:textId="77777777" w:rsidTr="00DE6498">
        <w:tc>
          <w:tcPr>
            <w:tcW w:w="1525" w:type="pct"/>
            <w:shd w:val="clear" w:color="auto" w:fill="FFFFFF"/>
          </w:tcPr>
          <w:p w14:paraId="381E3296" w14:textId="6D189DDE" w:rsidR="00F51336" w:rsidRPr="00DE6498" w:rsidRDefault="00F51336" w:rsidP="00F51336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Processos ativos</w:t>
            </w:r>
          </w:p>
        </w:tc>
        <w:tc>
          <w:tcPr>
            <w:tcW w:w="3475" w:type="pct"/>
            <w:shd w:val="clear" w:color="auto" w:fill="FFFFFF"/>
          </w:tcPr>
          <w:p w14:paraId="79877B08" w14:textId="7DD5342A" w:rsidR="00F51336" w:rsidRPr="00DE6498" w:rsidRDefault="00F51336" w:rsidP="00F51336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 xml:space="preserve">Campo adicionado para obtenção </w:t>
            </w:r>
            <w:r>
              <w:rPr>
                <w:rFonts w:ascii="Arial" w:hAnsi="Arial" w:cs="Arial"/>
                <w:iCs/>
                <w:sz w:val="20"/>
                <w:szCs w:val="20"/>
              </w:rPr>
              <w:t>lista de processos ativos</w:t>
            </w:r>
          </w:p>
        </w:tc>
      </w:tr>
      <w:tr w:rsidR="00F51336" w:rsidRPr="00DE6498" w14:paraId="0ABA4017" w14:textId="77777777" w:rsidTr="00F51336">
        <w:trPr>
          <w:trHeight w:val="202"/>
        </w:trPr>
        <w:tc>
          <w:tcPr>
            <w:tcW w:w="1525" w:type="pct"/>
            <w:shd w:val="clear" w:color="auto" w:fill="FFFFFF"/>
          </w:tcPr>
          <w:p w14:paraId="7B5FF5E7" w14:textId="3310196E" w:rsidR="00F51336" w:rsidRDefault="00F51336" w:rsidP="00F51336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servicosAtivos</w:t>
            </w:r>
          </w:p>
        </w:tc>
        <w:tc>
          <w:tcPr>
            <w:tcW w:w="3475" w:type="pct"/>
            <w:shd w:val="clear" w:color="auto" w:fill="FFFFFF"/>
          </w:tcPr>
          <w:p w14:paraId="2B698905" w14:textId="5569F875" w:rsidR="00F51336" w:rsidRPr="00DE6498" w:rsidRDefault="00F51336" w:rsidP="00F51336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 xml:space="preserve">Campo adicionado para obtenção lista de </w:t>
            </w:r>
            <w:r>
              <w:rPr>
                <w:rFonts w:ascii="Arial" w:hAnsi="Arial" w:cs="Arial"/>
                <w:iCs/>
                <w:sz w:val="20"/>
                <w:szCs w:val="20"/>
              </w:rPr>
              <w:t>serviços</w:t>
            </w:r>
            <w:r>
              <w:rPr>
                <w:rFonts w:ascii="Arial" w:hAnsi="Arial" w:cs="Arial"/>
                <w:iCs/>
                <w:sz w:val="20"/>
                <w:szCs w:val="20"/>
              </w:rPr>
              <w:t xml:space="preserve"> ativos</w:t>
            </w:r>
          </w:p>
        </w:tc>
      </w:tr>
      <w:tr w:rsidR="00F51336" w:rsidRPr="00DE6498" w14:paraId="538929D5" w14:textId="77777777" w:rsidTr="00DE6498">
        <w:tc>
          <w:tcPr>
            <w:tcW w:w="1525" w:type="pct"/>
            <w:shd w:val="clear" w:color="auto" w:fill="FFFFFF"/>
          </w:tcPr>
          <w:p w14:paraId="68553974" w14:textId="7BC31C63" w:rsidR="00F51336" w:rsidRDefault="00F51336" w:rsidP="00F51336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momento</w:t>
            </w:r>
          </w:p>
        </w:tc>
        <w:tc>
          <w:tcPr>
            <w:tcW w:w="3475" w:type="pct"/>
            <w:shd w:val="clear" w:color="auto" w:fill="FFFFFF"/>
          </w:tcPr>
          <w:p w14:paraId="288A0FB4" w14:textId="077FC1C6" w:rsidR="00F51336" w:rsidRPr="00DE6498" w:rsidRDefault="00F51336" w:rsidP="00F51336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 xml:space="preserve">Campo adicionado para obtenção </w:t>
            </w:r>
            <w:r>
              <w:rPr>
                <w:rFonts w:ascii="Arial" w:hAnsi="Arial" w:cs="Arial"/>
                <w:iCs/>
                <w:sz w:val="20"/>
                <w:szCs w:val="20"/>
              </w:rPr>
              <w:t>data e hora</w:t>
            </w:r>
          </w:p>
        </w:tc>
      </w:tr>
      <w:tr w:rsidR="00F51336" w:rsidRPr="00DE6498" w14:paraId="7BD20F7D" w14:textId="77777777" w:rsidTr="00DE6498">
        <w:tc>
          <w:tcPr>
            <w:tcW w:w="1525" w:type="pct"/>
            <w:shd w:val="clear" w:color="auto" w:fill="FFFFFF"/>
          </w:tcPr>
          <w:p w14:paraId="53C79089" w14:textId="40B15A23" w:rsidR="00F51336" w:rsidRDefault="00F51336" w:rsidP="00F51336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processosPerigosos</w:t>
            </w:r>
          </w:p>
        </w:tc>
        <w:tc>
          <w:tcPr>
            <w:tcW w:w="3475" w:type="pct"/>
            <w:shd w:val="clear" w:color="auto" w:fill="FFFFFF"/>
          </w:tcPr>
          <w:p w14:paraId="2A00CD55" w14:textId="6B35E2D1" w:rsidR="00F51336" w:rsidRPr="00DE6498" w:rsidRDefault="00F51336" w:rsidP="00F51336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 xml:space="preserve">Campo adicionado para obtenção lista de processos </w:t>
            </w:r>
            <w:r>
              <w:rPr>
                <w:rFonts w:ascii="Arial" w:hAnsi="Arial" w:cs="Arial"/>
                <w:iCs/>
                <w:sz w:val="20"/>
                <w:szCs w:val="20"/>
              </w:rPr>
              <w:t>de risco</w:t>
            </w:r>
          </w:p>
        </w:tc>
      </w:tr>
      <w:tr w:rsidR="00F51336" w:rsidRPr="00DE6498" w14:paraId="31698BFC" w14:textId="77777777" w:rsidTr="00DE6498">
        <w:tc>
          <w:tcPr>
            <w:tcW w:w="1525" w:type="pct"/>
            <w:shd w:val="clear" w:color="auto" w:fill="FFFFFF"/>
          </w:tcPr>
          <w:p w14:paraId="0ED5C8A4" w14:textId="24FCD856" w:rsidR="00F51336" w:rsidRDefault="00F51336" w:rsidP="00F51336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servicosPerigosos</w:t>
            </w:r>
          </w:p>
        </w:tc>
        <w:tc>
          <w:tcPr>
            <w:tcW w:w="3475" w:type="pct"/>
            <w:shd w:val="clear" w:color="auto" w:fill="FFFFFF"/>
          </w:tcPr>
          <w:p w14:paraId="3A7EE6D0" w14:textId="526B7781" w:rsidR="00F51336" w:rsidRPr="00DE6498" w:rsidRDefault="00F51336" w:rsidP="00F51336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 xml:space="preserve">Campo adicionado para obtenção lista de </w:t>
            </w:r>
            <w:r>
              <w:rPr>
                <w:rFonts w:ascii="Arial" w:hAnsi="Arial" w:cs="Arial"/>
                <w:iCs/>
                <w:sz w:val="20"/>
                <w:szCs w:val="20"/>
              </w:rPr>
              <w:t>serviços</w:t>
            </w:r>
            <w:r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iCs/>
                <w:sz w:val="20"/>
                <w:szCs w:val="20"/>
              </w:rPr>
              <w:t>de risco</w:t>
            </w:r>
          </w:p>
        </w:tc>
      </w:tr>
      <w:tr w:rsidR="00F51336" w:rsidRPr="00DE6498" w14:paraId="54CAD930" w14:textId="77777777" w:rsidTr="00DE6498">
        <w:tc>
          <w:tcPr>
            <w:tcW w:w="1525" w:type="pct"/>
            <w:shd w:val="clear" w:color="auto" w:fill="FFFFFF"/>
          </w:tcPr>
          <w:p w14:paraId="7D80809F" w14:textId="71C72189" w:rsidR="00F51336" w:rsidRDefault="00F51336" w:rsidP="00F51336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Projeto_Julia</w:t>
            </w:r>
          </w:p>
        </w:tc>
        <w:tc>
          <w:tcPr>
            <w:tcW w:w="3475" w:type="pct"/>
            <w:shd w:val="clear" w:color="auto" w:fill="FFFFFF"/>
          </w:tcPr>
          <w:p w14:paraId="45D34354" w14:textId="67CE28FD" w:rsidR="00F51336" w:rsidRPr="00DE6498" w:rsidRDefault="00F51336" w:rsidP="00F51336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Tabela de projeto individual</w:t>
            </w:r>
          </w:p>
        </w:tc>
      </w:tr>
    </w:tbl>
    <w:p w14:paraId="3FCC4B93" w14:textId="1AEDBB01" w:rsidR="00DE6498" w:rsidRDefault="00DE6498" w:rsidP="00DE6498">
      <w:pPr>
        <w:spacing w:line="276" w:lineRule="auto"/>
        <w:ind w:left="360"/>
        <w:jc w:val="both"/>
        <w:rPr>
          <w:rFonts w:ascii="Arial" w:hAnsi="Arial" w:cs="Arial"/>
          <w:sz w:val="20"/>
          <w:szCs w:val="20"/>
        </w:rPr>
      </w:pPr>
    </w:p>
    <w:p w14:paraId="2D2BCB8A" w14:textId="042C2D20" w:rsidR="00F51336" w:rsidRDefault="00F51336" w:rsidP="00DE6498">
      <w:pPr>
        <w:spacing w:line="276" w:lineRule="auto"/>
        <w:ind w:left="360"/>
        <w:jc w:val="both"/>
        <w:rPr>
          <w:rFonts w:ascii="Arial" w:hAnsi="Arial" w:cs="Arial"/>
          <w:sz w:val="20"/>
          <w:szCs w:val="20"/>
        </w:rPr>
      </w:pPr>
    </w:p>
    <w:p w14:paraId="2DCBDCBF" w14:textId="1DE630AF" w:rsidR="00F51336" w:rsidRDefault="00F51336" w:rsidP="00DE6498">
      <w:pPr>
        <w:spacing w:line="276" w:lineRule="auto"/>
        <w:ind w:left="360"/>
        <w:jc w:val="both"/>
        <w:rPr>
          <w:rFonts w:ascii="Arial" w:hAnsi="Arial" w:cs="Arial"/>
          <w:sz w:val="20"/>
          <w:szCs w:val="20"/>
        </w:rPr>
      </w:pPr>
    </w:p>
    <w:p w14:paraId="22E66645" w14:textId="60C0BDCB" w:rsidR="00F51336" w:rsidRDefault="00F51336" w:rsidP="00DE6498">
      <w:pPr>
        <w:spacing w:line="276" w:lineRule="auto"/>
        <w:ind w:left="360"/>
        <w:jc w:val="both"/>
        <w:rPr>
          <w:rFonts w:ascii="Arial" w:hAnsi="Arial" w:cs="Arial"/>
          <w:sz w:val="20"/>
          <w:szCs w:val="20"/>
        </w:rPr>
      </w:pPr>
    </w:p>
    <w:p w14:paraId="5D3DFBC5" w14:textId="7CE13837" w:rsidR="00F51336" w:rsidRDefault="00F51336" w:rsidP="00DE6498">
      <w:pPr>
        <w:spacing w:line="276" w:lineRule="auto"/>
        <w:ind w:left="360"/>
        <w:jc w:val="both"/>
        <w:rPr>
          <w:rFonts w:ascii="Arial" w:hAnsi="Arial" w:cs="Arial"/>
          <w:sz w:val="20"/>
          <w:szCs w:val="20"/>
        </w:rPr>
      </w:pPr>
    </w:p>
    <w:p w14:paraId="6736821A" w14:textId="76B25610" w:rsidR="00F51336" w:rsidRDefault="00F51336" w:rsidP="00DE6498">
      <w:pPr>
        <w:spacing w:line="276" w:lineRule="auto"/>
        <w:ind w:left="360"/>
        <w:jc w:val="both"/>
        <w:rPr>
          <w:rFonts w:ascii="Arial" w:hAnsi="Arial" w:cs="Arial"/>
          <w:sz w:val="20"/>
          <w:szCs w:val="20"/>
        </w:rPr>
      </w:pPr>
    </w:p>
    <w:p w14:paraId="329CAD62" w14:textId="77777777" w:rsidR="00F51336" w:rsidRPr="00DE6498" w:rsidRDefault="00F51336" w:rsidP="00DE6498">
      <w:pPr>
        <w:spacing w:line="276" w:lineRule="auto"/>
        <w:ind w:left="360"/>
        <w:jc w:val="both"/>
        <w:rPr>
          <w:rFonts w:ascii="Arial" w:hAnsi="Arial" w:cs="Arial"/>
          <w:sz w:val="20"/>
          <w:szCs w:val="20"/>
        </w:rPr>
      </w:pPr>
    </w:p>
    <w:p w14:paraId="685D7637" w14:textId="6FA586AE" w:rsidR="00DE6498" w:rsidRPr="00DE6498" w:rsidRDefault="00FF50BB" w:rsidP="00315DF5">
      <w:pPr>
        <w:pStyle w:val="Ttulo1"/>
      </w:pPr>
      <w:bookmarkStart w:id="31" w:name="_Toc239163602"/>
      <w:bookmarkStart w:id="32" w:name="_Toc239759227"/>
      <w:bookmarkStart w:id="33" w:name="_Toc119062109"/>
      <w:r>
        <w:lastRenderedPageBreak/>
        <w:t xml:space="preserve">9    </w:t>
      </w:r>
      <w:r w:rsidR="00DE6498" w:rsidRPr="00DE6498">
        <w:t>Interfaces de Integração</w:t>
      </w:r>
      <w:bookmarkEnd w:id="31"/>
      <w:bookmarkEnd w:id="32"/>
      <w:bookmarkEnd w:id="33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3"/>
        <w:gridCol w:w="2584"/>
        <w:gridCol w:w="2283"/>
        <w:gridCol w:w="2947"/>
      </w:tblGrid>
      <w:tr w:rsidR="00DE6498" w:rsidRPr="00DE6498" w14:paraId="00037847" w14:textId="77777777" w:rsidTr="00DE6498">
        <w:trPr>
          <w:trHeight w:val="258"/>
        </w:trPr>
        <w:tc>
          <w:tcPr>
            <w:tcW w:w="882" w:type="pct"/>
            <w:shd w:val="clear" w:color="auto" w:fill="004B8D"/>
            <w:vAlign w:val="center"/>
          </w:tcPr>
          <w:p w14:paraId="648D167D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DE6498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Integração</w:t>
            </w:r>
          </w:p>
        </w:tc>
        <w:tc>
          <w:tcPr>
            <w:tcW w:w="1362" w:type="pct"/>
            <w:shd w:val="clear" w:color="auto" w:fill="004B8D"/>
            <w:vAlign w:val="center"/>
          </w:tcPr>
          <w:p w14:paraId="13A4A995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DE6498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Mecanismo</w:t>
            </w:r>
          </w:p>
        </w:tc>
        <w:tc>
          <w:tcPr>
            <w:tcW w:w="1203" w:type="pct"/>
            <w:shd w:val="clear" w:color="auto" w:fill="004B8D"/>
            <w:vAlign w:val="center"/>
          </w:tcPr>
          <w:p w14:paraId="2F0A6962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DE6498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Método</w:t>
            </w:r>
          </w:p>
        </w:tc>
        <w:tc>
          <w:tcPr>
            <w:tcW w:w="1554" w:type="pct"/>
            <w:shd w:val="clear" w:color="auto" w:fill="004B8D"/>
            <w:vAlign w:val="center"/>
          </w:tcPr>
          <w:p w14:paraId="3D79AD8B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DE6498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Classificação (Consumidor/Provedor)</w:t>
            </w:r>
          </w:p>
        </w:tc>
      </w:tr>
      <w:tr w:rsidR="00DE6498" w:rsidRPr="00DE6498" w14:paraId="5442039D" w14:textId="77777777" w:rsidTr="00DE6498">
        <w:trPr>
          <w:trHeight w:val="258"/>
        </w:trPr>
        <w:tc>
          <w:tcPr>
            <w:tcW w:w="882" w:type="pct"/>
            <w:shd w:val="clear" w:color="auto" w:fill="FFFFFF"/>
          </w:tcPr>
          <w:p w14:paraId="2029F9E9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</w:tc>
        <w:tc>
          <w:tcPr>
            <w:tcW w:w="1362" w:type="pct"/>
            <w:shd w:val="clear" w:color="auto" w:fill="FFFFFF"/>
          </w:tcPr>
          <w:p w14:paraId="05652961" w14:textId="286B9008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</w:tc>
        <w:tc>
          <w:tcPr>
            <w:tcW w:w="1203" w:type="pct"/>
            <w:shd w:val="clear" w:color="auto" w:fill="FFFFFF"/>
          </w:tcPr>
          <w:p w14:paraId="14F1255A" w14:textId="789D37BB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</w:tc>
        <w:tc>
          <w:tcPr>
            <w:tcW w:w="1554" w:type="pct"/>
            <w:shd w:val="clear" w:color="auto" w:fill="FFFFFF"/>
          </w:tcPr>
          <w:p w14:paraId="6BEC3041" w14:textId="77E7D040" w:rsidR="00DE6498" w:rsidRPr="00DE6498" w:rsidRDefault="00DE6498" w:rsidP="00DE6498">
            <w:pPr>
              <w:spacing w:line="276" w:lineRule="auto"/>
              <w:jc w:val="both"/>
              <w:rPr>
                <w:rStyle w:val="nfase"/>
                <w:rFonts w:ascii="Arial" w:eastAsia="Calibri" w:hAnsi="Arial" w:cs="Arial"/>
                <w:iCs w:val="0"/>
                <w:color w:val="0000FF"/>
                <w:sz w:val="20"/>
                <w:szCs w:val="20"/>
              </w:rPr>
            </w:pPr>
          </w:p>
          <w:p w14:paraId="41D99BFD" w14:textId="72E23E6A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</w:tc>
      </w:tr>
      <w:tr w:rsidR="00DE6498" w:rsidRPr="00DE6498" w14:paraId="42214578" w14:textId="77777777" w:rsidTr="00DE6498">
        <w:trPr>
          <w:trHeight w:val="275"/>
        </w:trPr>
        <w:tc>
          <w:tcPr>
            <w:tcW w:w="882" w:type="pct"/>
            <w:shd w:val="clear" w:color="auto" w:fill="FFFFFF"/>
          </w:tcPr>
          <w:p w14:paraId="03917B8D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</w:tc>
        <w:tc>
          <w:tcPr>
            <w:tcW w:w="1362" w:type="pct"/>
            <w:shd w:val="clear" w:color="auto" w:fill="FFFFFF"/>
          </w:tcPr>
          <w:p w14:paraId="7F3D77B5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</w:tc>
        <w:tc>
          <w:tcPr>
            <w:tcW w:w="1203" w:type="pct"/>
            <w:shd w:val="clear" w:color="auto" w:fill="FFFFFF"/>
          </w:tcPr>
          <w:p w14:paraId="74265063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</w:tc>
        <w:tc>
          <w:tcPr>
            <w:tcW w:w="1554" w:type="pct"/>
            <w:shd w:val="clear" w:color="auto" w:fill="FFFFFF"/>
          </w:tcPr>
          <w:p w14:paraId="7CE6ED0F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</w:tc>
      </w:tr>
    </w:tbl>
    <w:p w14:paraId="1172F186" w14:textId="77777777" w:rsidR="00DE6498" w:rsidRDefault="00DE6498" w:rsidP="00F51336">
      <w:pPr>
        <w:pStyle w:val="Ttulo1"/>
      </w:pPr>
      <w:bookmarkStart w:id="34" w:name="_Toc239163603"/>
      <w:bookmarkStart w:id="35" w:name="_Toc231968329"/>
    </w:p>
    <w:p w14:paraId="6939CA7C" w14:textId="5379C145" w:rsidR="002A2F47" w:rsidRDefault="00FF50BB" w:rsidP="00FF50BB">
      <w:pPr>
        <w:pStyle w:val="Ttulo1"/>
        <w:tabs>
          <w:tab w:val="left" w:pos="3734"/>
        </w:tabs>
      </w:pPr>
      <w:bookmarkStart w:id="36" w:name="_Toc119062110"/>
      <w:bookmarkStart w:id="37" w:name="_Toc239759228"/>
      <w:r>
        <w:t xml:space="preserve">10    </w:t>
      </w:r>
      <w:r w:rsidR="002A2F47">
        <w:t>Req</w:t>
      </w:r>
      <w:r w:rsidR="001D308D">
        <w:t>uisitos não Funcionais</w:t>
      </w:r>
      <w:bookmarkEnd w:id="36"/>
      <w:r w:rsidR="001D308D">
        <w:t xml:space="preserve"> </w:t>
      </w:r>
      <w:r>
        <w:tab/>
      </w:r>
    </w:p>
    <w:p w14:paraId="00F850A5" w14:textId="6068ABDF" w:rsidR="00FF50BB" w:rsidRPr="00FF50BB" w:rsidRDefault="00FF50BB" w:rsidP="00FF50BB">
      <w:pPr>
        <w:ind w:firstLine="397"/>
        <w:rPr>
          <w:b/>
          <w:lang w:eastAsia="en-US"/>
        </w:rPr>
      </w:pPr>
      <w:r>
        <w:rPr>
          <w:lang w:eastAsia="en-US"/>
        </w:rPr>
        <w:t xml:space="preserve"> </w:t>
      </w:r>
      <w:r w:rsidRPr="00FF50BB">
        <w:rPr>
          <w:b/>
          <w:lang w:eastAsia="en-US"/>
        </w:rPr>
        <w:t>10.1 DETALHAMENTOS REQUISITOS NÃO FUNCIONAIS</w:t>
      </w:r>
      <w:r w:rsidRPr="00FF50BB">
        <w:rPr>
          <w:b/>
          <w:lang w:eastAsia="en-US"/>
        </w:rPr>
        <w:cr/>
      </w:r>
    </w:p>
    <w:p w14:paraId="5D5B5EA7" w14:textId="017C3A85" w:rsidR="00315DF5" w:rsidRPr="00315DF5" w:rsidRDefault="00315DF5" w:rsidP="00315DF5">
      <w:pPr>
        <w:pStyle w:val="Ttulo1"/>
        <w:rPr>
          <w:b w:val="0"/>
        </w:rPr>
      </w:pPr>
      <w:r w:rsidRPr="00F51336">
        <w:t>RNF 0</w:t>
      </w:r>
      <w:r>
        <w:t>7</w:t>
      </w:r>
      <w:r w:rsidRPr="00F51336">
        <w:t xml:space="preserve"> – </w:t>
      </w:r>
      <w:r w:rsidRPr="00315DF5">
        <w:rPr>
          <w:b w:val="0"/>
        </w:rPr>
        <w:t xml:space="preserve">O sistema deve </w:t>
      </w:r>
      <w:r>
        <w:rPr>
          <w:b w:val="0"/>
        </w:rPr>
        <w:t>rodar com banco de dados mysql, azure e aws</w:t>
      </w:r>
      <w:r w:rsidRPr="00315DF5">
        <w:rPr>
          <w:b w:val="0"/>
        </w:rPr>
        <w:t xml:space="preserve"> </w:t>
      </w:r>
    </w:p>
    <w:p w14:paraId="154B20F6" w14:textId="62C211C5" w:rsidR="00315DF5" w:rsidRDefault="00315DF5" w:rsidP="00315DF5">
      <w:pPr>
        <w:pStyle w:val="Ttulo1"/>
        <w:rPr>
          <w:b w:val="0"/>
        </w:rPr>
      </w:pPr>
      <w:r w:rsidRPr="00315DF5">
        <w:t>Regra de negócio</w:t>
      </w:r>
      <w:r w:rsidRPr="00F51336">
        <w:t xml:space="preserve">: </w:t>
      </w:r>
      <w:r w:rsidRPr="00315DF5">
        <w:rPr>
          <w:b w:val="0"/>
        </w:rPr>
        <w:t xml:space="preserve">Deve ser implementado </w:t>
      </w:r>
      <w:r>
        <w:rPr>
          <w:b w:val="0"/>
        </w:rPr>
        <w:t>os bancos de dados solicitados</w:t>
      </w:r>
    </w:p>
    <w:p w14:paraId="72FFBEAB" w14:textId="5842A9F5" w:rsidR="00315DF5" w:rsidRDefault="00315DF5" w:rsidP="00315DF5">
      <w:pPr>
        <w:rPr>
          <w:lang w:eastAsia="en-US"/>
        </w:rPr>
      </w:pPr>
    </w:p>
    <w:p w14:paraId="7239EAAC" w14:textId="47A5C211" w:rsidR="00315DF5" w:rsidRPr="00315DF5" w:rsidRDefault="00315DF5" w:rsidP="00315DF5">
      <w:pPr>
        <w:pStyle w:val="Ttulo1"/>
        <w:rPr>
          <w:b w:val="0"/>
        </w:rPr>
      </w:pPr>
      <w:r w:rsidRPr="00F51336">
        <w:t xml:space="preserve">RNF </w:t>
      </w:r>
      <w:r>
        <w:t>12</w:t>
      </w:r>
      <w:r w:rsidRPr="00F51336">
        <w:t xml:space="preserve"> – </w:t>
      </w:r>
      <w:r w:rsidRPr="00315DF5">
        <w:rPr>
          <w:b w:val="0"/>
        </w:rPr>
        <w:t xml:space="preserve">O sistema deve </w:t>
      </w:r>
      <w:r>
        <w:rPr>
          <w:b w:val="0"/>
        </w:rPr>
        <w:t>ser desenvolvido em python</w:t>
      </w:r>
    </w:p>
    <w:p w14:paraId="107EF998" w14:textId="46AC1F3E" w:rsidR="00315DF5" w:rsidRPr="00315DF5" w:rsidRDefault="00315DF5" w:rsidP="00315DF5">
      <w:pPr>
        <w:pStyle w:val="Ttulo1"/>
        <w:rPr>
          <w:b w:val="0"/>
        </w:rPr>
      </w:pPr>
      <w:r w:rsidRPr="00315DF5">
        <w:t>Regra de negócio</w:t>
      </w:r>
      <w:r w:rsidRPr="00F51336">
        <w:t xml:space="preserve">: </w:t>
      </w:r>
      <w:r w:rsidRPr="00315DF5">
        <w:rPr>
          <w:b w:val="0"/>
        </w:rPr>
        <w:t xml:space="preserve">Deve ser implementado </w:t>
      </w:r>
      <w:r>
        <w:rPr>
          <w:b w:val="0"/>
        </w:rPr>
        <w:t>API’S em linguagem python</w:t>
      </w:r>
    </w:p>
    <w:p w14:paraId="297884E0" w14:textId="7128CD15" w:rsidR="00315DF5" w:rsidRPr="00315DF5" w:rsidRDefault="00315DF5" w:rsidP="00315DF5">
      <w:pPr>
        <w:rPr>
          <w:lang w:eastAsia="en-US"/>
        </w:rPr>
      </w:pPr>
    </w:p>
    <w:p w14:paraId="592D9842" w14:textId="26A30E03" w:rsidR="00F51336" w:rsidRPr="00315DF5" w:rsidRDefault="00F51336" w:rsidP="00F51336">
      <w:pPr>
        <w:pStyle w:val="Ttulo1"/>
        <w:rPr>
          <w:b w:val="0"/>
        </w:rPr>
      </w:pPr>
      <w:r w:rsidRPr="00F51336">
        <w:t xml:space="preserve">RNF 04 – </w:t>
      </w:r>
      <w:r w:rsidRPr="00315DF5">
        <w:rPr>
          <w:b w:val="0"/>
        </w:rPr>
        <w:t xml:space="preserve">O sistema deve ter </w:t>
      </w:r>
      <w:r w:rsidR="00315DF5">
        <w:rPr>
          <w:b w:val="0"/>
        </w:rPr>
        <w:t>uma autenticação</w:t>
      </w:r>
      <w:r w:rsidRPr="00315DF5">
        <w:rPr>
          <w:b w:val="0"/>
        </w:rPr>
        <w:t xml:space="preserve">, ligado com banco de dados e com alertas </w:t>
      </w:r>
    </w:p>
    <w:p w14:paraId="231B3057" w14:textId="13F81898" w:rsidR="002A2F47" w:rsidRDefault="00F51336" w:rsidP="00F51336">
      <w:pPr>
        <w:pStyle w:val="Ttulo1"/>
        <w:rPr>
          <w:b w:val="0"/>
        </w:rPr>
      </w:pPr>
      <w:r w:rsidRPr="00315DF5">
        <w:t>Regra de negócio</w:t>
      </w:r>
      <w:r w:rsidRPr="00F51336">
        <w:t xml:space="preserve">: </w:t>
      </w:r>
      <w:r w:rsidRPr="00315DF5">
        <w:rPr>
          <w:b w:val="0"/>
        </w:rPr>
        <w:t>Deve ser implementado um método de autenticação por meio de validação dentro do site</w:t>
      </w:r>
    </w:p>
    <w:p w14:paraId="2FD42DC0" w14:textId="79EBF0DE" w:rsidR="00315DF5" w:rsidRDefault="00315DF5" w:rsidP="00315DF5">
      <w:pPr>
        <w:rPr>
          <w:lang w:eastAsia="en-US"/>
        </w:rPr>
      </w:pPr>
    </w:p>
    <w:p w14:paraId="53F69BC5" w14:textId="68ADE4FB" w:rsidR="00315DF5" w:rsidRPr="00315DF5" w:rsidRDefault="00315DF5" w:rsidP="00315DF5">
      <w:pPr>
        <w:pStyle w:val="Ttulo1"/>
        <w:rPr>
          <w:b w:val="0"/>
        </w:rPr>
      </w:pPr>
      <w:r w:rsidRPr="00F51336">
        <w:t>RNF 0</w:t>
      </w:r>
      <w:r>
        <w:t>9</w:t>
      </w:r>
      <w:r w:rsidRPr="00F51336">
        <w:t xml:space="preserve"> – </w:t>
      </w:r>
      <w:r w:rsidRPr="00315DF5">
        <w:rPr>
          <w:b w:val="0"/>
        </w:rPr>
        <w:t xml:space="preserve">O sistema </w:t>
      </w:r>
      <w:r>
        <w:rPr>
          <w:b w:val="0"/>
        </w:rPr>
        <w:t>operacional deve ser linux ou windows</w:t>
      </w:r>
      <w:r w:rsidRPr="00315DF5">
        <w:rPr>
          <w:b w:val="0"/>
        </w:rPr>
        <w:t xml:space="preserve"> </w:t>
      </w:r>
    </w:p>
    <w:p w14:paraId="36C2A99C" w14:textId="0C60E352" w:rsidR="00315DF5" w:rsidRDefault="00315DF5" w:rsidP="00315DF5">
      <w:pPr>
        <w:pStyle w:val="Ttulo1"/>
        <w:rPr>
          <w:b w:val="0"/>
        </w:rPr>
      </w:pPr>
      <w:r w:rsidRPr="00315DF5">
        <w:t>Regra de negócio</w:t>
      </w:r>
      <w:r w:rsidRPr="00F51336">
        <w:t xml:space="preserve">: </w:t>
      </w:r>
      <w:r>
        <w:rPr>
          <w:b w:val="0"/>
        </w:rPr>
        <w:t xml:space="preserve">O Projeto deverá contar apenas com os sistemas operacionais </w:t>
      </w:r>
      <w:r>
        <w:rPr>
          <w:b w:val="0"/>
        </w:rPr>
        <w:t>linux ou windows</w:t>
      </w:r>
    </w:p>
    <w:p w14:paraId="7BFD7024" w14:textId="44C40D7D" w:rsidR="00315DF5" w:rsidRDefault="00315DF5" w:rsidP="00315DF5">
      <w:pPr>
        <w:rPr>
          <w:lang w:eastAsia="en-US"/>
        </w:rPr>
      </w:pPr>
    </w:p>
    <w:p w14:paraId="139F45A6" w14:textId="3AD2B128" w:rsidR="00315DF5" w:rsidRPr="00315DF5" w:rsidRDefault="00315DF5" w:rsidP="00315DF5">
      <w:pPr>
        <w:pStyle w:val="Ttulo1"/>
        <w:rPr>
          <w:b w:val="0"/>
        </w:rPr>
      </w:pPr>
      <w:r w:rsidRPr="00F51336">
        <w:t xml:space="preserve">RNF </w:t>
      </w:r>
      <w:r>
        <w:t>18</w:t>
      </w:r>
      <w:r w:rsidRPr="00F51336">
        <w:t xml:space="preserve"> – </w:t>
      </w:r>
      <w:r w:rsidRPr="00315DF5">
        <w:rPr>
          <w:b w:val="0"/>
        </w:rPr>
        <w:t xml:space="preserve">O sistema </w:t>
      </w:r>
      <w:r>
        <w:rPr>
          <w:b w:val="0"/>
        </w:rPr>
        <w:t>deve ser seguro contra at</w:t>
      </w:r>
      <w:r w:rsidR="00FF50BB">
        <w:rPr>
          <w:b w:val="0"/>
        </w:rPr>
        <w:t>a</w:t>
      </w:r>
      <w:r>
        <w:rPr>
          <w:b w:val="0"/>
        </w:rPr>
        <w:t>ques/invasões</w:t>
      </w:r>
      <w:r w:rsidRPr="00315DF5">
        <w:rPr>
          <w:b w:val="0"/>
        </w:rPr>
        <w:t xml:space="preserve"> </w:t>
      </w:r>
    </w:p>
    <w:p w14:paraId="6B8477D8" w14:textId="3A58EE59" w:rsidR="00315DF5" w:rsidRPr="00DD08FB" w:rsidRDefault="00315DF5" w:rsidP="00DD08FB">
      <w:pPr>
        <w:pStyle w:val="Ttulo1"/>
        <w:rPr>
          <w:b w:val="0"/>
        </w:rPr>
      </w:pPr>
      <w:r w:rsidRPr="00315DF5">
        <w:t>Regra de negócio</w:t>
      </w:r>
      <w:r w:rsidRPr="00F51336">
        <w:t xml:space="preserve">: </w:t>
      </w:r>
      <w:r>
        <w:rPr>
          <w:b w:val="0"/>
        </w:rPr>
        <w:t xml:space="preserve">O Projeto </w:t>
      </w:r>
      <w:r>
        <w:rPr>
          <w:b w:val="0"/>
        </w:rPr>
        <w:t>deve contar com uma empresa ou equipe parceira que cuidará da segurança de dados de nossa rede</w:t>
      </w:r>
    </w:p>
    <w:p w14:paraId="5319A0B5" w14:textId="2D403B6B" w:rsidR="001D308D" w:rsidRDefault="001D308D" w:rsidP="001D308D">
      <w:pPr>
        <w:rPr>
          <w:lang w:eastAsia="en-US"/>
        </w:rPr>
      </w:pPr>
    </w:p>
    <w:p w14:paraId="01A86EDC" w14:textId="3FE314F6" w:rsidR="00DE6498" w:rsidRDefault="00FF50BB" w:rsidP="00FF50BB">
      <w:pPr>
        <w:pStyle w:val="Ttulo2"/>
        <w:numPr>
          <w:ilvl w:val="0"/>
          <w:numId w:val="0"/>
        </w:numPr>
        <w:ind w:left="426" w:hanging="284"/>
      </w:pPr>
      <w:bookmarkStart w:id="38" w:name="_Toc119062114"/>
      <w:r>
        <w:t xml:space="preserve">10.2    </w:t>
      </w:r>
      <w:r w:rsidR="00DE6498" w:rsidRPr="00DE6498">
        <w:t>Considerações Quanto a Segurança</w:t>
      </w:r>
      <w:bookmarkEnd w:id="34"/>
      <w:bookmarkEnd w:id="37"/>
      <w:bookmarkEnd w:id="38"/>
      <w:r w:rsidR="0066778C">
        <w:t xml:space="preserve"> </w:t>
      </w:r>
    </w:p>
    <w:p w14:paraId="05A7FB83" w14:textId="3FA332D7" w:rsidR="00FF50BB" w:rsidRDefault="00FF50BB" w:rsidP="00FF50BB">
      <w:r>
        <w:t>O Sistema terá implementado um método de validação por meio do back end com o banco de dados, para conferir se o usuário é cadastrado, campos errados e duplos email</w:t>
      </w:r>
      <w:r w:rsidR="00DD08FB">
        <w:t>s</w:t>
      </w:r>
    </w:p>
    <w:p w14:paraId="734A702B" w14:textId="77777777" w:rsidR="00FF50BB" w:rsidRPr="00FF50BB" w:rsidRDefault="00FF50BB" w:rsidP="00FF50BB">
      <w:pPr>
        <w:rPr>
          <w:lang w:val="en-US" w:eastAsia="en-US"/>
        </w:rPr>
      </w:pPr>
    </w:p>
    <w:p w14:paraId="7B0DD1C7" w14:textId="5410860D" w:rsidR="00DE6498" w:rsidRDefault="00FF50BB" w:rsidP="00FF50BB">
      <w:pPr>
        <w:pStyle w:val="Ttulo2"/>
        <w:numPr>
          <w:ilvl w:val="0"/>
          <w:numId w:val="0"/>
        </w:numPr>
        <w:ind w:left="142"/>
        <w:rPr>
          <w:b w:val="0"/>
          <w:bCs w:val="0"/>
          <w:iCs w:val="0"/>
          <w:smallCaps w:val="0"/>
          <w:color w:val="auto"/>
          <w:sz w:val="20"/>
          <w:szCs w:val="20"/>
          <w:lang w:val="pt-BR" w:eastAsia="pt-BR"/>
        </w:rPr>
      </w:pPr>
      <w:bookmarkStart w:id="39" w:name="_Toc239163604"/>
      <w:bookmarkStart w:id="40" w:name="_Toc239759229"/>
      <w:bookmarkStart w:id="41" w:name="_Toc119062115"/>
      <w:r>
        <w:t xml:space="preserve">10.3    </w:t>
      </w:r>
      <w:r w:rsidR="00DE6498" w:rsidRPr="00DE6498">
        <w:t>Método de Autenticação</w:t>
      </w:r>
      <w:bookmarkEnd w:id="39"/>
      <w:bookmarkEnd w:id="40"/>
      <w:bookmarkEnd w:id="41"/>
      <w:r w:rsidR="0066778C">
        <w:t xml:space="preserve"> </w:t>
      </w:r>
    </w:p>
    <w:p w14:paraId="342E755A" w14:textId="3C931AF3" w:rsidR="00DE6498" w:rsidRDefault="00FF50BB" w:rsidP="00DD08FB">
      <w:r>
        <w:t xml:space="preserve">Autenticação através de Login, Cadastro, com alertas caso não bata as informações com o banco (dados incorretos), caso já haja um usuário com o mesmo </w:t>
      </w:r>
      <w:r w:rsidR="00DD08FB">
        <w:t>e-mail</w:t>
      </w:r>
      <w:r>
        <w:t xml:space="preserve"> na parte do cadastro(cadastro duplicado, </w:t>
      </w:r>
      <w:r w:rsidR="00DD08FB">
        <w:t>e-mails</w:t>
      </w:r>
      <w:r>
        <w:t xml:space="preserve"> já existente), alertas caso tenha um campo não preenchido.</w:t>
      </w:r>
      <w:bookmarkStart w:id="42" w:name="_Toc239163609"/>
      <w:bookmarkEnd w:id="35"/>
    </w:p>
    <w:p w14:paraId="1FCBA0E8" w14:textId="7A3CC374" w:rsidR="007F4408" w:rsidRDefault="00FF50BB" w:rsidP="00F51336">
      <w:pPr>
        <w:pStyle w:val="Ttulo1"/>
      </w:pPr>
      <w:bookmarkStart w:id="43" w:name="_Toc239759234"/>
      <w:bookmarkStart w:id="44" w:name="_Toc119062120"/>
      <w:r>
        <w:lastRenderedPageBreak/>
        <w:t xml:space="preserve">12    </w:t>
      </w:r>
      <w:r w:rsidR="00DE6498" w:rsidRPr="00DE6498">
        <w:t>Anexos</w:t>
      </w:r>
      <w:bookmarkStart w:id="45" w:name="_Toc239163611"/>
      <w:bookmarkStart w:id="46" w:name="_Toc239759236"/>
      <w:bookmarkEnd w:id="42"/>
      <w:bookmarkEnd w:id="43"/>
      <w:bookmarkEnd w:id="44"/>
    </w:p>
    <w:p w14:paraId="61E895F5" w14:textId="77777777" w:rsidR="007F4408" w:rsidRPr="007F4408" w:rsidRDefault="007F4408" w:rsidP="007F4408">
      <w:pPr>
        <w:pStyle w:val="PargrafodaLista"/>
        <w:keepNext/>
        <w:numPr>
          <w:ilvl w:val="0"/>
          <w:numId w:val="9"/>
        </w:numPr>
        <w:spacing w:before="240" w:after="60" w:line="276" w:lineRule="auto"/>
        <w:outlineLvl w:val="2"/>
        <w:rPr>
          <w:rFonts w:ascii="Arial" w:hAnsi="Arial"/>
          <w:b/>
          <w:smallCaps/>
          <w:vanish/>
          <w:color w:val="004B8D"/>
          <w:szCs w:val="20"/>
          <w:lang w:eastAsia="en-US"/>
        </w:rPr>
      </w:pPr>
      <w:bookmarkStart w:id="47" w:name="_Toc239761429"/>
      <w:bookmarkStart w:id="48" w:name="_Toc239763039"/>
      <w:bookmarkStart w:id="49" w:name="_Toc239763299"/>
      <w:bookmarkStart w:id="50" w:name="_Toc241643074"/>
      <w:bookmarkStart w:id="51" w:name="_Toc241644580"/>
      <w:bookmarkStart w:id="52" w:name="_Toc251258365"/>
      <w:bookmarkStart w:id="53" w:name="_Toc119058345"/>
      <w:bookmarkStart w:id="54" w:name="_Toc119062122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14:paraId="32CDC241" w14:textId="77777777" w:rsidR="007F4408" w:rsidRPr="007F4408" w:rsidRDefault="007F4408" w:rsidP="007F4408">
      <w:pPr>
        <w:pStyle w:val="PargrafodaLista"/>
        <w:keepNext/>
        <w:numPr>
          <w:ilvl w:val="0"/>
          <w:numId w:val="9"/>
        </w:numPr>
        <w:spacing w:before="240" w:after="60" w:line="276" w:lineRule="auto"/>
        <w:outlineLvl w:val="2"/>
        <w:rPr>
          <w:rFonts w:ascii="Arial" w:hAnsi="Arial"/>
          <w:b/>
          <w:smallCaps/>
          <w:vanish/>
          <w:color w:val="004B8D"/>
          <w:szCs w:val="20"/>
          <w:lang w:eastAsia="en-US"/>
        </w:rPr>
      </w:pPr>
      <w:bookmarkStart w:id="55" w:name="_Toc239761430"/>
      <w:bookmarkStart w:id="56" w:name="_Toc239763040"/>
      <w:bookmarkStart w:id="57" w:name="_Toc239763300"/>
      <w:bookmarkStart w:id="58" w:name="_Toc241643075"/>
      <w:bookmarkStart w:id="59" w:name="_Toc241644581"/>
      <w:bookmarkStart w:id="60" w:name="_Toc251258366"/>
      <w:bookmarkStart w:id="61" w:name="_Toc119058346"/>
      <w:bookmarkStart w:id="62" w:name="_Toc119062123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14:paraId="1AA200D2" w14:textId="77777777" w:rsidR="007F4408" w:rsidRPr="007F4408" w:rsidRDefault="007F4408" w:rsidP="007F4408">
      <w:pPr>
        <w:pStyle w:val="PargrafodaLista"/>
        <w:keepNext/>
        <w:numPr>
          <w:ilvl w:val="0"/>
          <w:numId w:val="9"/>
        </w:numPr>
        <w:spacing w:before="240" w:after="60" w:line="276" w:lineRule="auto"/>
        <w:outlineLvl w:val="2"/>
        <w:rPr>
          <w:rFonts w:ascii="Arial" w:hAnsi="Arial"/>
          <w:b/>
          <w:smallCaps/>
          <w:vanish/>
          <w:color w:val="004B8D"/>
          <w:szCs w:val="20"/>
          <w:lang w:eastAsia="en-US"/>
        </w:rPr>
      </w:pPr>
      <w:bookmarkStart w:id="63" w:name="_Toc239761431"/>
      <w:bookmarkStart w:id="64" w:name="_Toc239763041"/>
      <w:bookmarkStart w:id="65" w:name="_Toc239763301"/>
      <w:bookmarkStart w:id="66" w:name="_Toc241643076"/>
      <w:bookmarkStart w:id="67" w:name="_Toc241644582"/>
      <w:bookmarkStart w:id="68" w:name="_Toc251258367"/>
      <w:bookmarkStart w:id="69" w:name="_Toc119058347"/>
      <w:bookmarkStart w:id="70" w:name="_Toc119062124"/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 w14:paraId="54063D86" w14:textId="77777777" w:rsidR="007F4408" w:rsidRPr="007F4408" w:rsidRDefault="007F4408" w:rsidP="007F4408">
      <w:pPr>
        <w:pStyle w:val="PargrafodaLista"/>
        <w:keepNext/>
        <w:numPr>
          <w:ilvl w:val="0"/>
          <w:numId w:val="9"/>
        </w:numPr>
        <w:spacing w:before="240" w:after="60" w:line="276" w:lineRule="auto"/>
        <w:outlineLvl w:val="2"/>
        <w:rPr>
          <w:rFonts w:ascii="Arial" w:hAnsi="Arial"/>
          <w:b/>
          <w:smallCaps/>
          <w:vanish/>
          <w:color w:val="004B8D"/>
          <w:szCs w:val="20"/>
          <w:lang w:eastAsia="en-US"/>
        </w:rPr>
      </w:pPr>
      <w:bookmarkStart w:id="71" w:name="_Toc239761432"/>
      <w:bookmarkStart w:id="72" w:name="_Toc239763042"/>
      <w:bookmarkStart w:id="73" w:name="_Toc239763302"/>
      <w:bookmarkStart w:id="74" w:name="_Toc241643077"/>
      <w:bookmarkStart w:id="75" w:name="_Toc241644583"/>
      <w:bookmarkStart w:id="76" w:name="_Toc251258368"/>
      <w:bookmarkStart w:id="77" w:name="_Toc119058348"/>
      <w:bookmarkStart w:id="78" w:name="_Toc119062125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0E73113A" w14:textId="77777777" w:rsidR="007F4408" w:rsidRPr="007F4408" w:rsidRDefault="007F4408" w:rsidP="007F4408">
      <w:pPr>
        <w:pStyle w:val="PargrafodaLista"/>
        <w:keepNext/>
        <w:numPr>
          <w:ilvl w:val="0"/>
          <w:numId w:val="9"/>
        </w:numPr>
        <w:spacing w:before="240" w:after="60" w:line="276" w:lineRule="auto"/>
        <w:outlineLvl w:val="2"/>
        <w:rPr>
          <w:rFonts w:ascii="Arial" w:hAnsi="Arial"/>
          <w:b/>
          <w:smallCaps/>
          <w:vanish/>
          <w:color w:val="004B8D"/>
          <w:szCs w:val="20"/>
          <w:lang w:eastAsia="en-US"/>
        </w:rPr>
      </w:pPr>
      <w:bookmarkStart w:id="79" w:name="_Toc239761433"/>
      <w:bookmarkStart w:id="80" w:name="_Toc239763043"/>
      <w:bookmarkStart w:id="81" w:name="_Toc239763303"/>
      <w:bookmarkStart w:id="82" w:name="_Toc241643078"/>
      <w:bookmarkStart w:id="83" w:name="_Toc241644584"/>
      <w:bookmarkStart w:id="84" w:name="_Toc251258369"/>
      <w:bookmarkStart w:id="85" w:name="_Toc119058349"/>
      <w:bookmarkStart w:id="86" w:name="_Toc119062126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 w14:paraId="6F68A5D9" w14:textId="77777777" w:rsidR="007F4408" w:rsidRPr="007F4408" w:rsidRDefault="007F4408" w:rsidP="007F4408">
      <w:pPr>
        <w:pStyle w:val="PargrafodaLista"/>
        <w:keepNext/>
        <w:numPr>
          <w:ilvl w:val="0"/>
          <w:numId w:val="9"/>
        </w:numPr>
        <w:spacing w:before="240" w:after="60" w:line="276" w:lineRule="auto"/>
        <w:outlineLvl w:val="2"/>
        <w:rPr>
          <w:rFonts w:ascii="Arial" w:hAnsi="Arial"/>
          <w:b/>
          <w:smallCaps/>
          <w:vanish/>
          <w:color w:val="004B8D"/>
          <w:szCs w:val="20"/>
          <w:lang w:eastAsia="en-US"/>
        </w:rPr>
      </w:pPr>
      <w:bookmarkStart w:id="87" w:name="_Toc239761434"/>
      <w:bookmarkStart w:id="88" w:name="_Toc239763044"/>
      <w:bookmarkStart w:id="89" w:name="_Toc239763304"/>
      <w:bookmarkStart w:id="90" w:name="_Toc241643079"/>
      <w:bookmarkStart w:id="91" w:name="_Toc241644585"/>
      <w:bookmarkStart w:id="92" w:name="_Toc251258370"/>
      <w:bookmarkStart w:id="93" w:name="_Toc119058350"/>
      <w:bookmarkStart w:id="94" w:name="_Toc119062127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 w14:paraId="1CAF767D" w14:textId="77777777" w:rsidR="007F4408" w:rsidRPr="007F4408" w:rsidRDefault="007F4408" w:rsidP="007F4408">
      <w:pPr>
        <w:pStyle w:val="PargrafodaLista"/>
        <w:keepNext/>
        <w:numPr>
          <w:ilvl w:val="0"/>
          <w:numId w:val="9"/>
        </w:numPr>
        <w:spacing w:before="240" w:after="60" w:line="276" w:lineRule="auto"/>
        <w:outlineLvl w:val="2"/>
        <w:rPr>
          <w:rFonts w:ascii="Arial" w:hAnsi="Arial"/>
          <w:b/>
          <w:smallCaps/>
          <w:vanish/>
          <w:color w:val="004B8D"/>
          <w:szCs w:val="20"/>
          <w:lang w:eastAsia="en-US"/>
        </w:rPr>
      </w:pPr>
      <w:bookmarkStart w:id="95" w:name="_Toc239761435"/>
      <w:bookmarkStart w:id="96" w:name="_Toc239763045"/>
      <w:bookmarkStart w:id="97" w:name="_Toc239763305"/>
      <w:bookmarkStart w:id="98" w:name="_Toc241643080"/>
      <w:bookmarkStart w:id="99" w:name="_Toc241644586"/>
      <w:bookmarkStart w:id="100" w:name="_Toc251258371"/>
      <w:bookmarkStart w:id="101" w:name="_Toc119058351"/>
      <w:bookmarkStart w:id="102" w:name="_Toc119062128"/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 w14:paraId="1261483E" w14:textId="77777777" w:rsidR="007F4408" w:rsidRPr="007F4408" w:rsidRDefault="007F4408" w:rsidP="007F4408">
      <w:pPr>
        <w:pStyle w:val="PargrafodaLista"/>
        <w:keepNext/>
        <w:numPr>
          <w:ilvl w:val="0"/>
          <w:numId w:val="9"/>
        </w:numPr>
        <w:spacing w:before="240" w:after="60" w:line="276" w:lineRule="auto"/>
        <w:outlineLvl w:val="2"/>
        <w:rPr>
          <w:rFonts w:ascii="Arial" w:hAnsi="Arial"/>
          <w:b/>
          <w:smallCaps/>
          <w:vanish/>
          <w:color w:val="004B8D"/>
          <w:szCs w:val="20"/>
          <w:lang w:eastAsia="en-US"/>
        </w:rPr>
      </w:pPr>
      <w:bookmarkStart w:id="103" w:name="_Toc239761436"/>
      <w:bookmarkStart w:id="104" w:name="_Toc239763046"/>
      <w:bookmarkStart w:id="105" w:name="_Toc239763306"/>
      <w:bookmarkStart w:id="106" w:name="_Toc241643081"/>
      <w:bookmarkStart w:id="107" w:name="_Toc241644587"/>
      <w:bookmarkStart w:id="108" w:name="_Toc251258372"/>
      <w:bookmarkStart w:id="109" w:name="_Toc119058352"/>
      <w:bookmarkStart w:id="110" w:name="_Toc119062129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</w:p>
    <w:p w14:paraId="391D3A28" w14:textId="77777777" w:rsidR="007F4408" w:rsidRPr="007F4408" w:rsidRDefault="007F4408" w:rsidP="007F4408">
      <w:pPr>
        <w:pStyle w:val="PargrafodaLista"/>
        <w:keepNext/>
        <w:numPr>
          <w:ilvl w:val="0"/>
          <w:numId w:val="9"/>
        </w:numPr>
        <w:spacing w:before="240" w:after="60" w:line="276" w:lineRule="auto"/>
        <w:outlineLvl w:val="2"/>
        <w:rPr>
          <w:rFonts w:ascii="Arial" w:hAnsi="Arial"/>
          <w:b/>
          <w:smallCaps/>
          <w:vanish/>
          <w:color w:val="004B8D"/>
          <w:szCs w:val="20"/>
          <w:lang w:eastAsia="en-US"/>
        </w:rPr>
      </w:pPr>
      <w:bookmarkStart w:id="111" w:name="_Toc239761437"/>
      <w:bookmarkStart w:id="112" w:name="_Toc239763047"/>
      <w:bookmarkStart w:id="113" w:name="_Toc239763307"/>
      <w:bookmarkStart w:id="114" w:name="_Toc241643082"/>
      <w:bookmarkStart w:id="115" w:name="_Toc241644588"/>
      <w:bookmarkStart w:id="116" w:name="_Toc251258373"/>
      <w:bookmarkStart w:id="117" w:name="_Toc119058353"/>
      <w:bookmarkStart w:id="118" w:name="_Toc11906213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</w:p>
    <w:p w14:paraId="314CDCE2" w14:textId="77777777" w:rsidR="007F4408" w:rsidRPr="007F4408" w:rsidRDefault="007F4408" w:rsidP="007F4408">
      <w:pPr>
        <w:pStyle w:val="PargrafodaLista"/>
        <w:keepNext/>
        <w:numPr>
          <w:ilvl w:val="0"/>
          <w:numId w:val="9"/>
        </w:numPr>
        <w:spacing w:before="240" w:after="60" w:line="276" w:lineRule="auto"/>
        <w:outlineLvl w:val="2"/>
        <w:rPr>
          <w:rFonts w:ascii="Arial" w:hAnsi="Arial"/>
          <w:b/>
          <w:smallCaps/>
          <w:vanish/>
          <w:color w:val="004B8D"/>
          <w:szCs w:val="20"/>
          <w:lang w:eastAsia="en-US"/>
        </w:rPr>
      </w:pPr>
      <w:bookmarkStart w:id="119" w:name="_Toc239761438"/>
      <w:bookmarkStart w:id="120" w:name="_Toc239763048"/>
      <w:bookmarkStart w:id="121" w:name="_Toc239763308"/>
      <w:bookmarkStart w:id="122" w:name="_Toc241643083"/>
      <w:bookmarkStart w:id="123" w:name="_Toc241644589"/>
      <w:bookmarkStart w:id="124" w:name="_Toc251258374"/>
      <w:bookmarkStart w:id="125" w:name="_Toc119058354"/>
      <w:bookmarkStart w:id="126" w:name="_Toc119062131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 w14:paraId="6CC2A776" w14:textId="77777777" w:rsidR="007F4408" w:rsidRPr="007F4408" w:rsidRDefault="007F4408" w:rsidP="007F4408">
      <w:pPr>
        <w:pStyle w:val="PargrafodaLista"/>
        <w:keepNext/>
        <w:numPr>
          <w:ilvl w:val="0"/>
          <w:numId w:val="9"/>
        </w:numPr>
        <w:spacing w:before="240" w:after="60" w:line="276" w:lineRule="auto"/>
        <w:outlineLvl w:val="2"/>
        <w:rPr>
          <w:rFonts w:ascii="Arial" w:hAnsi="Arial"/>
          <w:b/>
          <w:smallCaps/>
          <w:vanish/>
          <w:color w:val="004B8D"/>
          <w:szCs w:val="20"/>
          <w:lang w:eastAsia="en-US"/>
        </w:rPr>
      </w:pPr>
      <w:bookmarkStart w:id="127" w:name="_Toc239761439"/>
      <w:bookmarkStart w:id="128" w:name="_Toc239763049"/>
      <w:bookmarkStart w:id="129" w:name="_Toc239763309"/>
      <w:bookmarkStart w:id="130" w:name="_Toc241643084"/>
      <w:bookmarkStart w:id="131" w:name="_Toc241644590"/>
      <w:bookmarkStart w:id="132" w:name="_Toc251258375"/>
      <w:bookmarkStart w:id="133" w:name="_Toc119058355"/>
      <w:bookmarkStart w:id="134" w:name="_Toc119062132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</w:p>
    <w:p w14:paraId="029F4026" w14:textId="77777777" w:rsidR="007F4408" w:rsidRPr="007F4408" w:rsidRDefault="007F4408" w:rsidP="007F4408">
      <w:pPr>
        <w:pStyle w:val="PargrafodaLista"/>
        <w:keepNext/>
        <w:numPr>
          <w:ilvl w:val="0"/>
          <w:numId w:val="9"/>
        </w:numPr>
        <w:spacing w:before="240" w:after="60" w:line="276" w:lineRule="auto"/>
        <w:outlineLvl w:val="2"/>
        <w:rPr>
          <w:rFonts w:ascii="Arial" w:hAnsi="Arial"/>
          <w:b/>
          <w:smallCaps/>
          <w:vanish/>
          <w:color w:val="004B8D"/>
          <w:szCs w:val="20"/>
          <w:lang w:eastAsia="en-US"/>
        </w:rPr>
      </w:pPr>
      <w:bookmarkStart w:id="135" w:name="_Toc239761440"/>
      <w:bookmarkStart w:id="136" w:name="_Toc239763050"/>
      <w:bookmarkStart w:id="137" w:name="_Toc239763310"/>
      <w:bookmarkStart w:id="138" w:name="_Toc241643085"/>
      <w:bookmarkStart w:id="139" w:name="_Toc241644591"/>
      <w:bookmarkStart w:id="140" w:name="_Toc251258376"/>
      <w:bookmarkStart w:id="141" w:name="_Toc119058356"/>
      <w:bookmarkStart w:id="142" w:name="_Toc119062133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14:paraId="326CA309" w14:textId="77777777" w:rsidR="007F4408" w:rsidRPr="007F4408" w:rsidRDefault="007F4408" w:rsidP="007F4408">
      <w:pPr>
        <w:pStyle w:val="PargrafodaLista"/>
        <w:keepNext/>
        <w:numPr>
          <w:ilvl w:val="1"/>
          <w:numId w:val="9"/>
        </w:numPr>
        <w:spacing w:before="240" w:after="60" w:line="276" w:lineRule="auto"/>
        <w:outlineLvl w:val="2"/>
        <w:rPr>
          <w:rFonts w:ascii="Arial" w:hAnsi="Arial"/>
          <w:b/>
          <w:smallCaps/>
          <w:vanish/>
          <w:color w:val="004B8D"/>
          <w:szCs w:val="20"/>
          <w:lang w:eastAsia="en-US"/>
        </w:rPr>
      </w:pPr>
      <w:bookmarkStart w:id="143" w:name="_Toc239761441"/>
      <w:bookmarkStart w:id="144" w:name="_Toc239763051"/>
      <w:bookmarkStart w:id="145" w:name="_Toc239763311"/>
      <w:bookmarkStart w:id="146" w:name="_Toc241643086"/>
      <w:bookmarkStart w:id="147" w:name="_Toc241644592"/>
      <w:bookmarkStart w:id="148" w:name="_Toc251258377"/>
      <w:bookmarkStart w:id="149" w:name="_Toc119058357"/>
      <w:bookmarkStart w:id="150" w:name="_Toc119062134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 w14:paraId="74F02369" w14:textId="13FE2879" w:rsidR="00DE6498" w:rsidRPr="00DE6498" w:rsidRDefault="00FF50BB" w:rsidP="00FF50BB">
      <w:pPr>
        <w:pStyle w:val="Ttulo2"/>
        <w:numPr>
          <w:ilvl w:val="0"/>
          <w:numId w:val="0"/>
        </w:numPr>
        <w:ind w:left="142"/>
      </w:pPr>
      <w:bookmarkStart w:id="151" w:name="_Toc239163613"/>
      <w:bookmarkStart w:id="152" w:name="_Toc239759238"/>
      <w:bookmarkStart w:id="153" w:name="_Toc119062137"/>
      <w:bookmarkEnd w:id="45"/>
      <w:bookmarkEnd w:id="46"/>
      <w:r>
        <w:t xml:space="preserve">12.1     </w:t>
      </w:r>
      <w:r w:rsidR="00DE6498" w:rsidRPr="00DE6498">
        <w:t>Diagrama</w:t>
      </w:r>
      <w:r w:rsidR="005226E8">
        <w:t xml:space="preserve"> UML </w:t>
      </w:r>
      <w:r w:rsidR="00DE6498" w:rsidRPr="00DE6498">
        <w:t xml:space="preserve"> de </w:t>
      </w:r>
      <w:r w:rsidR="0066778C">
        <w:t xml:space="preserve">Caso de USO, Classes e/ou Diagrama de </w:t>
      </w:r>
      <w:r w:rsidR="00DE6498" w:rsidRPr="00DE6498">
        <w:t>Seq</w:t>
      </w:r>
      <w:r w:rsidR="00EF7AA4">
        <w:t>u</w:t>
      </w:r>
      <w:r w:rsidR="00DE6498" w:rsidRPr="00DE6498">
        <w:t>ência</w:t>
      </w:r>
      <w:bookmarkEnd w:id="151"/>
      <w:bookmarkEnd w:id="152"/>
      <w:bookmarkEnd w:id="153"/>
    </w:p>
    <w:p w14:paraId="6FAF90D5" w14:textId="1F73557C" w:rsidR="00027CA2" w:rsidRPr="00DE6498" w:rsidRDefault="004D5DC8" w:rsidP="00DE6498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FF15BB4" wp14:editId="533AB9E5">
            <wp:extent cx="6186953" cy="7190842"/>
            <wp:effectExtent l="0" t="0" r="444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50" b="23819"/>
                    <a:stretch/>
                  </pic:blipFill>
                  <pic:spPr bwMode="auto">
                    <a:xfrm>
                      <a:off x="0" y="0"/>
                      <a:ext cx="6192057" cy="719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27CA2" w:rsidRPr="00DE6498" w:rsidSect="00DE6498">
      <w:headerReference w:type="default" r:id="rId20"/>
      <w:footerReference w:type="default" r:id="rId21"/>
      <w:headerReference w:type="first" r:id="rId22"/>
      <w:pgSz w:w="11907" w:h="16840" w:code="9"/>
      <w:pgMar w:top="2228" w:right="992" w:bottom="1264" w:left="1418" w:header="0" w:footer="0" w:gutter="0"/>
      <w:pgBorders w:offsetFrom="page">
        <w:top w:val="none" w:sz="0" w:space="0" w:color="00FF00"/>
        <w:left w:val="none" w:sz="0" w:space="0" w:color="000000"/>
        <w:bottom w:val="none" w:sz="0" w:space="0" w:color="000000"/>
        <w:right w:val="none" w:sz="0" w:space="0" w:color="000000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339C2C" w14:textId="77777777" w:rsidR="006053A1" w:rsidRDefault="006053A1">
      <w:r>
        <w:separator/>
      </w:r>
    </w:p>
  </w:endnote>
  <w:endnote w:type="continuationSeparator" w:id="0">
    <w:p w14:paraId="14521237" w14:textId="77777777" w:rsidR="006053A1" w:rsidRDefault="00605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utiger 57 Condensed">
    <w:altName w:val="Segoe UI"/>
    <w:panose1 w:val="00000000000000000000"/>
    <w:charset w:val="00"/>
    <w:family w:val="modern"/>
    <w:notTrueType/>
    <w:pitch w:val="variable"/>
    <w:sig w:usb0="8000002F" w:usb1="40000048" w:usb2="00000000" w:usb3="00000000" w:csb0="000001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FE34EE" w14:textId="77777777" w:rsidR="005B6183" w:rsidRPr="00FB3B19" w:rsidRDefault="005B6183" w:rsidP="005B6183">
    <w:pPr>
      <w:pStyle w:val="Cabealho"/>
      <w:jc w:val="right"/>
      <w:rPr>
        <w:rFonts w:ascii="Calibri" w:hAnsi="Calibri"/>
        <w:color w:val="004B8D"/>
        <w:sz w:val="20"/>
        <w:szCs w:val="20"/>
      </w:rPr>
    </w:pPr>
    <w:proofErr w:type="spellStart"/>
    <w:r w:rsidRPr="00FB3B19">
      <w:rPr>
        <w:rFonts w:ascii="Calibri" w:hAnsi="Calibri"/>
        <w:color w:val="004B8D"/>
        <w:sz w:val="20"/>
        <w:szCs w:val="20"/>
      </w:rPr>
      <w:t>Página</w:t>
    </w:r>
    <w:proofErr w:type="spellEnd"/>
    <w:r w:rsidRPr="00FB3B19">
      <w:rPr>
        <w:rFonts w:ascii="Calibri" w:hAnsi="Calibri"/>
        <w:color w:val="004B8D"/>
        <w:sz w:val="20"/>
        <w:szCs w:val="20"/>
      </w:rPr>
      <w:t xml:space="preserve"> </w:t>
    </w:r>
    <w:r w:rsidRPr="00FB3B19">
      <w:rPr>
        <w:rFonts w:ascii="Calibri" w:hAnsi="Calibri"/>
        <w:b/>
        <w:color w:val="004B8D"/>
        <w:sz w:val="20"/>
        <w:szCs w:val="20"/>
      </w:rPr>
      <w:fldChar w:fldCharType="begin"/>
    </w:r>
    <w:r w:rsidRPr="00FB3B19">
      <w:rPr>
        <w:rFonts w:ascii="Calibri" w:hAnsi="Calibri"/>
        <w:b/>
        <w:color w:val="004B8D"/>
        <w:sz w:val="20"/>
        <w:szCs w:val="20"/>
      </w:rPr>
      <w:instrText>PAGE</w:instrText>
    </w:r>
    <w:r w:rsidRPr="00FB3B19">
      <w:rPr>
        <w:rFonts w:ascii="Calibri" w:hAnsi="Calibri"/>
        <w:b/>
        <w:color w:val="004B8D"/>
        <w:sz w:val="20"/>
        <w:szCs w:val="20"/>
      </w:rPr>
      <w:fldChar w:fldCharType="separate"/>
    </w:r>
    <w:r w:rsidR="00C2161E">
      <w:rPr>
        <w:rFonts w:ascii="Calibri" w:hAnsi="Calibri"/>
        <w:b/>
        <w:noProof/>
        <w:color w:val="004B8D"/>
        <w:sz w:val="20"/>
        <w:szCs w:val="20"/>
      </w:rPr>
      <w:t>2</w:t>
    </w:r>
    <w:r w:rsidRPr="00FB3B19">
      <w:rPr>
        <w:rFonts w:ascii="Calibri" w:hAnsi="Calibri"/>
        <w:b/>
        <w:color w:val="004B8D"/>
        <w:sz w:val="20"/>
        <w:szCs w:val="20"/>
      </w:rPr>
      <w:fldChar w:fldCharType="end"/>
    </w:r>
    <w:r w:rsidRPr="00FB3B19">
      <w:rPr>
        <w:rFonts w:ascii="Calibri" w:hAnsi="Calibri"/>
        <w:color w:val="004B8D"/>
        <w:sz w:val="20"/>
        <w:szCs w:val="20"/>
      </w:rPr>
      <w:t xml:space="preserve"> de </w:t>
    </w:r>
    <w:r w:rsidRPr="00FB3B19">
      <w:rPr>
        <w:rFonts w:ascii="Calibri" w:hAnsi="Calibri"/>
        <w:b/>
        <w:color w:val="004B8D"/>
        <w:sz w:val="20"/>
        <w:szCs w:val="20"/>
      </w:rPr>
      <w:fldChar w:fldCharType="begin"/>
    </w:r>
    <w:r w:rsidRPr="00FB3B19">
      <w:rPr>
        <w:rFonts w:ascii="Calibri" w:hAnsi="Calibri"/>
        <w:b/>
        <w:color w:val="004B8D"/>
        <w:sz w:val="20"/>
        <w:szCs w:val="20"/>
      </w:rPr>
      <w:instrText>NUMPAGES</w:instrText>
    </w:r>
    <w:r w:rsidRPr="00FB3B19">
      <w:rPr>
        <w:rFonts w:ascii="Calibri" w:hAnsi="Calibri"/>
        <w:b/>
        <w:color w:val="004B8D"/>
        <w:sz w:val="20"/>
        <w:szCs w:val="20"/>
      </w:rPr>
      <w:fldChar w:fldCharType="separate"/>
    </w:r>
    <w:r w:rsidR="00C2161E">
      <w:rPr>
        <w:rFonts w:ascii="Calibri" w:hAnsi="Calibri"/>
        <w:b/>
        <w:noProof/>
        <w:color w:val="004B8D"/>
        <w:sz w:val="20"/>
        <w:szCs w:val="20"/>
      </w:rPr>
      <w:t>5</w:t>
    </w:r>
    <w:r w:rsidRPr="00FB3B19">
      <w:rPr>
        <w:rFonts w:ascii="Calibri" w:hAnsi="Calibri"/>
        <w:b/>
        <w:color w:val="004B8D"/>
        <w:sz w:val="20"/>
        <w:szCs w:val="20"/>
      </w:rPr>
      <w:fldChar w:fldCharType="end"/>
    </w:r>
  </w:p>
  <w:p w14:paraId="16415426" w14:textId="77777777" w:rsidR="005B6183" w:rsidRPr="00001078" w:rsidRDefault="005B6183" w:rsidP="005B6183">
    <w:pPr>
      <w:pStyle w:val="Rodap"/>
      <w:ind w:left="-1134"/>
      <w:jc w:val="both"/>
      <w:rPr>
        <w:rFonts w:ascii="Verdana" w:hAnsi="Verdana"/>
        <w:b/>
        <w:bCs/>
        <w:i/>
        <w:iCs/>
        <w:color w:val="006666"/>
        <w:sz w:val="14"/>
      </w:rPr>
    </w:pPr>
  </w:p>
  <w:p w14:paraId="6345E66E" w14:textId="77777777" w:rsidR="005B6183" w:rsidRDefault="005B618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378A56" w14:textId="77777777" w:rsidR="006053A1" w:rsidRDefault="006053A1">
      <w:r>
        <w:separator/>
      </w:r>
    </w:p>
  </w:footnote>
  <w:footnote w:type="continuationSeparator" w:id="0">
    <w:p w14:paraId="724064FA" w14:textId="77777777" w:rsidR="006053A1" w:rsidRDefault="00605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075A6E" w14:textId="77777777" w:rsidR="00E43CFF" w:rsidRDefault="00E43CFF" w:rsidP="00C5606A">
    <w:pPr>
      <w:rPr>
        <w:rFonts w:ascii="Arial" w:hAnsi="Arial" w:cs="Arial"/>
      </w:rPr>
    </w:pPr>
  </w:p>
  <w:p w14:paraId="7724E99A" w14:textId="77777777" w:rsidR="00E43CFF" w:rsidRDefault="00E43CFF" w:rsidP="00C5606A">
    <w:pPr>
      <w:rPr>
        <w:rFonts w:ascii="Arial" w:hAnsi="Arial" w:cs="Arial"/>
      </w:rPr>
    </w:pPr>
  </w:p>
  <w:tbl>
    <w:tblPr>
      <w:tblW w:w="10138" w:type="dxa"/>
      <w:tblInd w:w="-356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V w:val="single" w:sz="8" w:space="0" w:color="BFBFBF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56"/>
      <w:gridCol w:w="1874"/>
      <w:gridCol w:w="356"/>
      <w:gridCol w:w="7479"/>
      <w:gridCol w:w="73"/>
    </w:tblGrid>
    <w:tr w:rsidR="00E43CFF" w:rsidRPr="005B6183" w14:paraId="141A9787" w14:textId="77777777" w:rsidTr="003A6762">
      <w:trPr>
        <w:gridAfter w:val="1"/>
        <w:wAfter w:w="73" w:type="dxa"/>
        <w:cantSplit/>
        <w:trHeight w:val="2048"/>
      </w:trPr>
      <w:tc>
        <w:tcPr>
          <w:tcW w:w="2230" w:type="dxa"/>
          <w:gridSpan w:val="2"/>
          <w:tcBorders>
            <w:top w:val="nil"/>
            <w:left w:val="nil"/>
            <w:bottom w:val="nil"/>
            <w:right w:val="single" w:sz="8" w:space="0" w:color="17365D"/>
          </w:tcBorders>
          <w:vAlign w:val="center"/>
        </w:tcPr>
        <w:p w14:paraId="5E22A943" w14:textId="468467C1" w:rsidR="00E43CFF" w:rsidRPr="00DE180A" w:rsidRDefault="0066778C" w:rsidP="00DE180A">
          <w:pPr>
            <w:rPr>
              <w:szCs w:val="22"/>
            </w:rPr>
          </w:pPr>
          <w:r>
            <w:rPr>
              <w:noProof/>
            </w:rPr>
            <w:drawing>
              <wp:inline distT="0" distB="0" distL="0" distR="0" wp14:anchorId="458377DE" wp14:editId="6D49E288">
                <wp:extent cx="1370330" cy="1024255"/>
                <wp:effectExtent l="0" t="0" r="0" b="0"/>
                <wp:docPr id="4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70330" cy="10242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835" w:type="dxa"/>
          <w:gridSpan w:val="2"/>
          <w:tcBorders>
            <w:top w:val="nil"/>
            <w:left w:val="single" w:sz="8" w:space="0" w:color="17365D"/>
            <w:bottom w:val="nil"/>
            <w:right w:val="nil"/>
          </w:tcBorders>
        </w:tcPr>
        <w:tbl>
          <w:tblPr>
            <w:tblW w:w="8136" w:type="dxa"/>
            <w:tbl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blBorders>
            <w:tblLayout w:type="fixed"/>
            <w:tblLook w:val="01E0" w:firstRow="1" w:lastRow="1" w:firstColumn="1" w:lastColumn="1" w:noHBand="0" w:noVBand="0"/>
          </w:tblPr>
          <w:tblGrid>
            <w:gridCol w:w="1354"/>
            <w:gridCol w:w="3515"/>
            <w:gridCol w:w="1491"/>
            <w:gridCol w:w="1776"/>
          </w:tblGrid>
          <w:tr w:rsidR="00E43CFF" w:rsidRPr="005B6183" w14:paraId="410B7683" w14:textId="77777777" w:rsidTr="003A6762">
            <w:trPr>
              <w:trHeight w:hRule="exact" w:val="300"/>
            </w:trPr>
            <w:tc>
              <w:tcPr>
                <w:tcW w:w="1354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</w:tcPr>
              <w:p w14:paraId="72C453F7" w14:textId="77777777" w:rsidR="00E43CFF" w:rsidRPr="005B6183" w:rsidRDefault="00E43CFF" w:rsidP="00BA352A">
                <w:pPr>
                  <w:spacing w:line="0" w:lineRule="atLeast"/>
                  <w:rPr>
                    <w:rFonts w:ascii="Arial" w:hAnsi="Arial" w:cs="Arial"/>
                    <w:b/>
                    <w:smallCaps/>
                    <w:color w:val="17365D"/>
                    <w:sz w:val="24"/>
                  </w:rPr>
                </w:pPr>
              </w:p>
            </w:tc>
            <w:tc>
              <w:tcPr>
                <w:tcW w:w="6782" w:type="dxa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70D628C2" w14:textId="77777777" w:rsidR="00E43CFF" w:rsidRPr="005B6183" w:rsidRDefault="00626F08" w:rsidP="00BA352A">
                <w:pPr>
                  <w:spacing w:line="0" w:lineRule="atLeast"/>
                  <w:rPr>
                    <w:rFonts w:ascii="Arial" w:hAnsi="Arial" w:cs="Arial"/>
                    <w:b/>
                    <w:smallCaps/>
                    <w:color w:val="17365D"/>
                    <w:sz w:val="24"/>
                  </w:rPr>
                </w:pPr>
                <w:r>
                  <w:rPr>
                    <w:rFonts w:ascii="Arial" w:hAnsi="Arial" w:cs="Arial"/>
                    <w:b/>
                    <w:smallCaps/>
                    <w:color w:val="17365D"/>
                    <w:sz w:val="24"/>
                  </w:rPr>
                  <w:t>ESPECIFICAÇÃ</w:t>
                </w:r>
                <w:r w:rsidR="003A6762">
                  <w:rPr>
                    <w:rFonts w:ascii="Arial" w:hAnsi="Arial" w:cs="Arial"/>
                    <w:b/>
                    <w:smallCaps/>
                    <w:color w:val="17365D"/>
                    <w:sz w:val="24"/>
                  </w:rPr>
                  <w:t xml:space="preserve">O </w:t>
                </w:r>
                <w:r>
                  <w:rPr>
                    <w:rFonts w:ascii="Arial" w:hAnsi="Arial" w:cs="Arial"/>
                    <w:b/>
                    <w:smallCaps/>
                    <w:color w:val="17365D"/>
                    <w:sz w:val="24"/>
                  </w:rPr>
                  <w:t>TÉ</w:t>
                </w:r>
                <w:r w:rsidR="00DE6498">
                  <w:rPr>
                    <w:rFonts w:ascii="Arial" w:hAnsi="Arial" w:cs="Arial"/>
                    <w:b/>
                    <w:smallCaps/>
                    <w:color w:val="17365D"/>
                    <w:sz w:val="24"/>
                  </w:rPr>
                  <w:t>CNICA</w:t>
                </w:r>
              </w:p>
              <w:p w14:paraId="62E68865" w14:textId="77777777" w:rsidR="00A638C7" w:rsidRPr="005B6183" w:rsidRDefault="00A638C7" w:rsidP="00BA352A">
                <w:pPr>
                  <w:spacing w:line="0" w:lineRule="atLeast"/>
                  <w:rPr>
                    <w:rFonts w:ascii="Arial" w:eastAsia="Calibri" w:hAnsi="Arial" w:cs="Arial"/>
                    <w:b/>
                    <w:sz w:val="24"/>
                  </w:rPr>
                </w:pPr>
              </w:p>
            </w:tc>
          </w:tr>
          <w:tr w:rsidR="00A638C7" w:rsidRPr="005B6183" w14:paraId="5593A2FF" w14:textId="77777777" w:rsidTr="003A6762">
            <w:trPr>
              <w:trHeight w:hRule="exact" w:val="300"/>
            </w:trPr>
            <w:tc>
              <w:tcPr>
                <w:tcW w:w="1354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</w:tcPr>
              <w:p w14:paraId="6FCE680A" w14:textId="77777777" w:rsidR="00A638C7" w:rsidRPr="005B6183" w:rsidRDefault="00A638C7" w:rsidP="00BA352A">
                <w:pPr>
                  <w:spacing w:line="0" w:lineRule="atLeast"/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</w:pPr>
              </w:p>
            </w:tc>
            <w:tc>
              <w:tcPr>
                <w:tcW w:w="6782" w:type="dxa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5C7A296A" w14:textId="77777777" w:rsidR="00A638C7" w:rsidRPr="005B6183" w:rsidRDefault="00A638C7" w:rsidP="00BA352A">
                <w:pPr>
                  <w:spacing w:line="0" w:lineRule="atLeast"/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</w:pPr>
              </w:p>
            </w:tc>
          </w:tr>
          <w:tr w:rsidR="00E43CFF" w:rsidRPr="005B6183" w14:paraId="7DCD7056" w14:textId="77777777" w:rsidTr="003A6762">
            <w:trPr>
              <w:trHeight w:hRule="exact" w:val="300"/>
            </w:trPr>
            <w:tc>
              <w:tcPr>
                <w:tcW w:w="1354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</w:tcPr>
              <w:p w14:paraId="1BE0E229" w14:textId="77777777" w:rsidR="00E43CFF" w:rsidRPr="005B6183" w:rsidRDefault="00E43CFF" w:rsidP="005A1224">
                <w:pPr>
                  <w:spacing w:line="0" w:lineRule="atLeast"/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</w:pPr>
                <w:r w:rsidRPr="005B6183"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  <w:t>Pr</w:t>
                </w:r>
                <w:r w:rsidR="005A1224"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  <w:t>ojeto</w:t>
                </w:r>
              </w:p>
            </w:tc>
            <w:tc>
              <w:tcPr>
                <w:tcW w:w="6782" w:type="dxa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4906CECD" w14:textId="5E0E8601" w:rsidR="00666860" w:rsidRDefault="00C76BBF" w:rsidP="005A1224">
                <w:pPr>
                  <w:spacing w:line="0" w:lineRule="atLeast"/>
                  <w:rPr>
                    <w:rFonts w:ascii="Arial" w:eastAsia="Calibri" w:hAnsi="Arial" w:cs="Arial"/>
                    <w:sz w:val="18"/>
                    <w:szCs w:val="18"/>
                  </w:rPr>
                </w:pPr>
                <w:r>
                  <w:rPr>
                    <w:rFonts w:ascii="Arial" w:eastAsia="Calibri" w:hAnsi="Arial" w:cs="Arial"/>
                    <w:sz w:val="18"/>
                    <w:szCs w:val="18"/>
                  </w:rPr>
                  <w:t>TRACK VISION</w:t>
                </w:r>
              </w:p>
              <w:p w14:paraId="2538597A" w14:textId="77777777" w:rsidR="00666860" w:rsidRPr="005B6183" w:rsidRDefault="00666860" w:rsidP="005A1224">
                <w:pPr>
                  <w:spacing w:line="0" w:lineRule="atLeast"/>
                  <w:rPr>
                    <w:rFonts w:ascii="Arial" w:hAnsi="Arial" w:cs="Arial"/>
                    <w:smallCaps/>
                    <w:sz w:val="18"/>
                    <w:szCs w:val="18"/>
                  </w:rPr>
                </w:pPr>
              </w:p>
            </w:tc>
          </w:tr>
          <w:tr w:rsidR="00E43CFF" w:rsidRPr="005B6183" w14:paraId="46F5F4D2" w14:textId="77777777" w:rsidTr="003A6762">
            <w:trPr>
              <w:trHeight w:hRule="exact" w:val="300"/>
            </w:trPr>
            <w:tc>
              <w:tcPr>
                <w:tcW w:w="1354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</w:tcPr>
              <w:p w14:paraId="4D5B9D56" w14:textId="77777777" w:rsidR="00E43CFF" w:rsidRPr="005B6183" w:rsidRDefault="005A1224" w:rsidP="00BA352A">
                <w:pPr>
                  <w:spacing w:line="0" w:lineRule="atLeast"/>
                  <w:ind w:right="-108"/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</w:pPr>
                <w:r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  <w:t>Solicitante</w:t>
                </w:r>
                <w:r w:rsidR="00E43CFF" w:rsidRPr="005B6183"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  <w:t xml:space="preserve"> </w:t>
                </w:r>
              </w:p>
            </w:tc>
            <w:tc>
              <w:tcPr>
                <w:tcW w:w="6782" w:type="dxa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4EAFBD17" w14:textId="75A43E8B" w:rsidR="00E43CFF" w:rsidRPr="005B6183" w:rsidRDefault="00C76BBF" w:rsidP="005A1224">
                <w:pPr>
                  <w:spacing w:line="0" w:lineRule="atLeast"/>
                  <w:rPr>
                    <w:rFonts w:ascii="Arial" w:hAnsi="Arial" w:cs="Arial"/>
                    <w:smallCaps/>
                    <w:sz w:val="18"/>
                    <w:szCs w:val="18"/>
                  </w:rPr>
                </w:pPr>
                <w:r>
                  <w:rPr>
                    <w:rFonts w:ascii="Arial" w:eastAsia="Calibri" w:hAnsi="Arial" w:cs="Arial"/>
                    <w:sz w:val="18"/>
                    <w:szCs w:val="18"/>
                  </w:rPr>
                  <w:t xml:space="preserve">Fernando Brandão                      </w:t>
                </w:r>
                <w:r w:rsidR="00743C97" w:rsidRPr="005B6183"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  <w:t xml:space="preserve"> </w:t>
                </w:r>
                <w:r w:rsidR="00743C97"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  <w:t xml:space="preserve">                      </w:t>
                </w:r>
                <w:r w:rsidR="00743C97" w:rsidRPr="005B6183"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  <w:t>Versão</w:t>
                </w:r>
                <w:r w:rsidR="00743C97"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  <w:t xml:space="preserve">                       </w:t>
                </w:r>
                <w:r>
                  <w:rPr>
                    <w:rFonts w:ascii="Arial" w:hAnsi="Arial" w:cs="Arial"/>
                    <w:smallCaps/>
                    <w:sz w:val="18"/>
                    <w:szCs w:val="18"/>
                  </w:rPr>
                  <w:t>12.8</w:t>
                </w:r>
              </w:p>
            </w:tc>
          </w:tr>
          <w:tr w:rsidR="00E43CFF" w:rsidRPr="005B6183" w14:paraId="1F1D5DC4" w14:textId="77777777" w:rsidTr="003A6762">
            <w:trPr>
              <w:trHeight w:hRule="exact" w:val="300"/>
            </w:trPr>
            <w:tc>
              <w:tcPr>
                <w:tcW w:w="1354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</w:tcPr>
              <w:p w14:paraId="64BDF17B" w14:textId="77777777" w:rsidR="00E43CFF" w:rsidRPr="005B6183" w:rsidRDefault="00E43CFF" w:rsidP="00BA352A">
                <w:pPr>
                  <w:spacing w:line="0" w:lineRule="atLeast"/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</w:pPr>
                <w:r w:rsidRPr="005B6183"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  <w:t>Elaborador</w:t>
                </w:r>
              </w:p>
            </w:tc>
            <w:tc>
              <w:tcPr>
                <w:tcW w:w="3515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65E5E9AD" w14:textId="7E2F5E2A" w:rsidR="00E43CFF" w:rsidRPr="005B6183" w:rsidRDefault="00C76BBF" w:rsidP="003A6762">
                <w:pPr>
                  <w:spacing w:line="0" w:lineRule="atLeast"/>
                  <w:rPr>
                    <w:rFonts w:ascii="Arial" w:hAnsi="Arial" w:cs="Arial"/>
                    <w:smallCaps/>
                    <w:sz w:val="18"/>
                    <w:szCs w:val="18"/>
                  </w:rPr>
                </w:pPr>
                <w:r>
                  <w:rPr>
                    <w:rFonts w:ascii="Arial" w:eastAsia="Calibri" w:hAnsi="Arial" w:cs="Arial"/>
                    <w:sz w:val="18"/>
                    <w:szCs w:val="18"/>
                  </w:rPr>
                  <w:t>Grupo 04</w:t>
                </w:r>
              </w:p>
            </w:tc>
            <w:tc>
              <w:tcPr>
                <w:tcW w:w="1491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40428490" w14:textId="77777777" w:rsidR="00E43CFF" w:rsidRPr="005B6183" w:rsidRDefault="00E43CFF" w:rsidP="00BA352A">
                <w:pPr>
                  <w:spacing w:line="0" w:lineRule="atLeast"/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</w:pPr>
                <w:r w:rsidRPr="005B6183"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  <w:t>Data Versão</w:t>
                </w:r>
              </w:p>
            </w:tc>
            <w:tc>
              <w:tcPr>
                <w:tcW w:w="1776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52E465AC" w14:textId="48C3F7C1" w:rsidR="00E43CFF" w:rsidRPr="005B6183" w:rsidRDefault="00C76BBF" w:rsidP="00BA352A">
                <w:pPr>
                  <w:spacing w:line="0" w:lineRule="atLeast"/>
                  <w:rPr>
                    <w:rFonts w:ascii="Arial" w:hAnsi="Arial" w:cs="Arial"/>
                    <w:smallCaps/>
                    <w:sz w:val="18"/>
                    <w:szCs w:val="18"/>
                  </w:rPr>
                </w:pPr>
                <w:r>
                  <w:rPr>
                    <w:rFonts w:ascii="Arial" w:hAnsi="Arial" w:cs="Arial"/>
                    <w:smallCaps/>
                    <w:sz w:val="18"/>
                    <w:szCs w:val="18"/>
                  </w:rPr>
                  <w:t>16.11.2022</w:t>
                </w:r>
              </w:p>
            </w:tc>
          </w:tr>
          <w:tr w:rsidR="00E43CFF" w:rsidRPr="005B6183" w14:paraId="7EF2954F" w14:textId="77777777" w:rsidTr="003A6762">
            <w:trPr>
              <w:trHeight w:hRule="exact" w:val="300"/>
            </w:trPr>
            <w:tc>
              <w:tcPr>
                <w:tcW w:w="1354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</w:tcPr>
              <w:p w14:paraId="44A2D95B" w14:textId="77777777" w:rsidR="00E43CFF" w:rsidRPr="005B6183" w:rsidRDefault="00E43CFF" w:rsidP="00BA352A">
                <w:pPr>
                  <w:spacing w:line="0" w:lineRule="atLeast"/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</w:pPr>
                <w:r w:rsidRPr="005B6183"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  <w:t>Aprovador</w:t>
                </w:r>
              </w:p>
            </w:tc>
            <w:tc>
              <w:tcPr>
                <w:tcW w:w="3515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367957E5" w14:textId="3A56688B" w:rsidR="00E43CFF" w:rsidRPr="005B6183" w:rsidRDefault="00C76BBF" w:rsidP="00F439EB">
                <w:pPr>
                  <w:spacing w:line="0" w:lineRule="atLeast"/>
                  <w:rPr>
                    <w:rFonts w:ascii="Arial" w:hAnsi="Arial" w:cs="Arial"/>
                    <w:smallCaps/>
                    <w:sz w:val="18"/>
                    <w:szCs w:val="18"/>
                  </w:rPr>
                </w:pPr>
                <w:r>
                  <w:rPr>
                    <w:rFonts w:ascii="Arial" w:eastAsia="Calibri" w:hAnsi="Arial" w:cs="Arial"/>
                    <w:sz w:val="18"/>
                    <w:szCs w:val="18"/>
                  </w:rPr>
                  <w:t>Alexander Barreira</w:t>
                </w:r>
              </w:p>
            </w:tc>
            <w:tc>
              <w:tcPr>
                <w:tcW w:w="1491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682DABE1" w14:textId="77777777" w:rsidR="00E43CFF" w:rsidRPr="005B6183" w:rsidRDefault="00E43CFF" w:rsidP="00BA352A">
                <w:pPr>
                  <w:spacing w:line="0" w:lineRule="atLeast"/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</w:pPr>
                <w:r w:rsidRPr="005B6183"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  <w:t>Revalidação</w:t>
                </w:r>
              </w:p>
            </w:tc>
            <w:tc>
              <w:tcPr>
                <w:tcW w:w="1776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3B27BFB7" w14:textId="5DC33703" w:rsidR="00E43CFF" w:rsidRPr="005B6183" w:rsidRDefault="00C76BBF" w:rsidP="00BA352A">
                <w:pPr>
                  <w:spacing w:line="0" w:lineRule="atLeast"/>
                  <w:rPr>
                    <w:rFonts w:ascii="Arial" w:hAnsi="Arial" w:cs="Arial"/>
                    <w:smallCaps/>
                    <w:sz w:val="18"/>
                    <w:szCs w:val="18"/>
                  </w:rPr>
                </w:pPr>
                <w:r>
                  <w:rPr>
                    <w:rFonts w:ascii="Arial" w:hAnsi="Arial" w:cs="Arial"/>
                    <w:smallCaps/>
                    <w:sz w:val="18"/>
                    <w:szCs w:val="18"/>
                  </w:rPr>
                  <w:t>18.11.2022</w:t>
                </w:r>
              </w:p>
            </w:tc>
          </w:tr>
        </w:tbl>
        <w:p w14:paraId="3B5702FE" w14:textId="77777777" w:rsidR="00E43CFF" w:rsidRPr="005B6183" w:rsidRDefault="00E43CFF" w:rsidP="00BA352A">
          <w:pPr>
            <w:spacing w:before="20" w:after="20"/>
            <w:rPr>
              <w:rFonts w:cs="Arial"/>
              <w:b/>
              <w:bCs/>
              <w:sz w:val="18"/>
              <w:szCs w:val="18"/>
            </w:rPr>
          </w:pPr>
        </w:p>
      </w:tc>
    </w:tr>
    <w:tr w:rsidR="00E43CFF" w14:paraId="00BB761B" w14:textId="77777777" w:rsidTr="00244251">
      <w:trPr>
        <w:gridBefore w:val="1"/>
        <w:wBefore w:w="356" w:type="dxa"/>
        <w:cantSplit/>
        <w:trHeight w:hRule="exact" w:val="57"/>
      </w:trPr>
      <w:tc>
        <w:tcPr>
          <w:tcW w:w="2230" w:type="dxa"/>
          <w:gridSpan w:val="2"/>
          <w:tcBorders>
            <w:top w:val="nil"/>
            <w:left w:val="nil"/>
            <w:bottom w:val="single" w:sz="8" w:space="0" w:color="17365D"/>
            <w:right w:val="nil"/>
          </w:tcBorders>
          <w:vAlign w:val="center"/>
        </w:tcPr>
        <w:p w14:paraId="5B33D3EF" w14:textId="77777777" w:rsidR="00E43CFF" w:rsidRPr="00E368E3" w:rsidRDefault="00E43CFF" w:rsidP="00BA352A">
          <w:pPr>
            <w:spacing w:before="120"/>
            <w:rPr>
              <w:rFonts w:ascii="Calibri" w:hAnsi="Calibri" w:cs="Arial"/>
              <w:b/>
              <w:bCs/>
              <w:noProof/>
              <w:sz w:val="14"/>
              <w:szCs w:val="14"/>
            </w:rPr>
          </w:pPr>
        </w:p>
      </w:tc>
      <w:tc>
        <w:tcPr>
          <w:tcW w:w="7552" w:type="dxa"/>
          <w:gridSpan w:val="2"/>
          <w:tcBorders>
            <w:top w:val="nil"/>
            <w:left w:val="nil"/>
            <w:bottom w:val="single" w:sz="8" w:space="0" w:color="17365D"/>
            <w:right w:val="nil"/>
          </w:tcBorders>
        </w:tcPr>
        <w:p w14:paraId="6E565302" w14:textId="77777777" w:rsidR="00E43CFF" w:rsidRPr="00E368E3" w:rsidRDefault="00E43CFF" w:rsidP="00BA352A">
          <w:pPr>
            <w:spacing w:before="60"/>
            <w:jc w:val="center"/>
            <w:rPr>
              <w:rFonts w:ascii="Calibri" w:hAnsi="Calibri"/>
              <w:b/>
              <w:caps/>
              <w:color w:val="008080"/>
              <w:sz w:val="14"/>
            </w:rPr>
          </w:pPr>
        </w:p>
      </w:tc>
    </w:tr>
  </w:tbl>
  <w:p w14:paraId="32AE9F62" w14:textId="77777777" w:rsidR="00E43CFF" w:rsidRDefault="00E43CFF" w:rsidP="00C5606A">
    <w:pPr>
      <w:rPr>
        <w:rFonts w:ascii="Arial" w:hAnsi="Arial" w:cs="Arial"/>
      </w:rPr>
    </w:pPr>
  </w:p>
  <w:p w14:paraId="70254792" w14:textId="77777777" w:rsidR="00E43CFF" w:rsidRDefault="00E43CFF" w:rsidP="00C5606A">
    <w:pPr>
      <w:rPr>
        <w:rFonts w:ascii="Arial" w:hAnsi="Arial" w:cs="Arial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37268E" w14:textId="77777777" w:rsidR="00C2161E" w:rsidRDefault="00C2161E">
    <w:pPr>
      <w:pStyle w:val="Cabealho"/>
    </w:pPr>
  </w:p>
  <w:p w14:paraId="0DCF224E" w14:textId="77777777" w:rsidR="00C2161E" w:rsidRDefault="00C2161E">
    <w:pPr>
      <w:pStyle w:val="Cabealho"/>
    </w:pPr>
  </w:p>
  <w:p w14:paraId="5E63C29B" w14:textId="77777777" w:rsidR="00C2161E" w:rsidRDefault="00C2161E">
    <w:pPr>
      <w:pStyle w:val="Cabealho"/>
    </w:pPr>
  </w:p>
  <w:p w14:paraId="342D9DF5" w14:textId="74F78C56" w:rsidR="00362299" w:rsidRDefault="0066778C">
    <w:pPr>
      <w:pStyle w:val="Cabealho"/>
    </w:pPr>
    <w:r>
      <w:rPr>
        <w:noProof/>
      </w:rPr>
      <w:drawing>
        <wp:inline distT="0" distB="0" distL="0" distR="0" wp14:anchorId="6D12479B" wp14:editId="3BD85311">
          <wp:extent cx="1155700" cy="848360"/>
          <wp:effectExtent l="0" t="0" r="0" b="0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5700" cy="8483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53A13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98C7811"/>
    <w:multiLevelType w:val="multilevel"/>
    <w:tmpl w:val="D8F6E1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7763C9D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A163E7A"/>
    <w:multiLevelType w:val="multilevel"/>
    <w:tmpl w:val="53F8E2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2"/>
        <w:szCs w:val="22"/>
      </w:rPr>
    </w:lvl>
    <w:lvl w:ilvl="2">
      <w:start w:val="1"/>
      <w:numFmt w:val="decimal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B1B19B8"/>
    <w:multiLevelType w:val="multilevel"/>
    <w:tmpl w:val="927E889E"/>
    <w:lvl w:ilvl="0">
      <w:start w:val="1"/>
      <w:numFmt w:val="decimal"/>
      <w:lvlText w:val="%1"/>
      <w:lvlJc w:val="left"/>
      <w:pPr>
        <w:ind w:left="397" w:hanging="397"/>
      </w:pPr>
      <w:rPr>
        <w:rFonts w:hint="default"/>
        <w:b/>
        <w:color w:val="004B8D"/>
        <w:sz w:val="24"/>
        <w:szCs w:val="24"/>
      </w:rPr>
    </w:lvl>
    <w:lvl w:ilvl="1">
      <w:start w:val="1"/>
      <w:numFmt w:val="decimal"/>
      <w:pStyle w:val="Ttulo2"/>
      <w:lvlText w:val="%1.%2"/>
      <w:lvlJc w:val="left"/>
      <w:pPr>
        <w:ind w:left="426" w:hanging="284"/>
      </w:pPr>
      <w:rPr>
        <w:rFonts w:hint="default"/>
        <w:b/>
        <w:color w:val="004B8D"/>
      </w:rPr>
    </w:lvl>
    <w:lvl w:ilvl="2">
      <w:start w:val="1"/>
      <w:numFmt w:val="decimal"/>
      <w:lvlText w:val="%1.%2.%3"/>
      <w:lvlJc w:val="left"/>
      <w:pPr>
        <w:ind w:left="568" w:hanging="284"/>
      </w:pPr>
      <w:rPr>
        <w:rFonts w:hint="default"/>
        <w:sz w:val="20"/>
        <w:szCs w:val="20"/>
      </w:rPr>
    </w:lvl>
    <w:lvl w:ilvl="3">
      <w:start w:val="1"/>
      <w:numFmt w:val="decimal"/>
      <w:pStyle w:val="Ttulo4"/>
      <w:lvlText w:val="%1.%2.%3.%4"/>
      <w:lvlJc w:val="left"/>
      <w:pPr>
        <w:ind w:left="710" w:hanging="28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852" w:hanging="284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994" w:hanging="284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136" w:hanging="284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278" w:hanging="284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420" w:hanging="284"/>
      </w:pPr>
      <w:rPr>
        <w:rFonts w:hint="default"/>
      </w:rPr>
    </w:lvl>
  </w:abstractNum>
  <w:abstractNum w:abstractNumId="5" w15:restartNumberingAfterBreak="0">
    <w:nsid w:val="4F4251A0"/>
    <w:multiLevelType w:val="singleLevel"/>
    <w:tmpl w:val="5E182FBA"/>
    <w:lvl w:ilvl="0">
      <w:start w:val="1"/>
      <w:numFmt w:val="lowerLetter"/>
      <w:pStyle w:val="Estilo2"/>
      <w:lvlText w:val="%1)"/>
      <w:lvlJc w:val="left"/>
      <w:pPr>
        <w:tabs>
          <w:tab w:val="num" w:pos="502"/>
        </w:tabs>
        <w:ind w:left="502" w:hanging="360"/>
      </w:pPr>
    </w:lvl>
  </w:abstractNum>
  <w:abstractNum w:abstractNumId="6" w15:restartNumberingAfterBreak="0">
    <w:nsid w:val="54285975"/>
    <w:multiLevelType w:val="multilevel"/>
    <w:tmpl w:val="1D7A42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1224" w:hanging="504"/>
      </w:pPr>
      <w:rPr>
        <w:rFonts w:hint="default"/>
        <w:i w:val="0"/>
        <w:color w:val="004B8D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86566E9"/>
    <w:multiLevelType w:val="hybridMultilevel"/>
    <w:tmpl w:val="4FACDEEE"/>
    <w:lvl w:ilvl="0" w:tplc="297A83FE"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9E25B0"/>
    <w:multiLevelType w:val="multilevel"/>
    <w:tmpl w:val="40E26B78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02"/>
        </w:tabs>
        <w:ind w:left="142" w:firstLine="0"/>
      </w:pPr>
      <w:rPr>
        <w:rFonts w:ascii="Arial" w:hAnsi="Arial" w:hint="default"/>
        <w:b/>
        <w:i w:val="0"/>
        <w:sz w:val="24"/>
        <w:effect w:val="none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0" w:firstLine="0"/>
      </w:pPr>
      <w:rPr>
        <w:rFonts w:hint="default"/>
      </w:rPr>
    </w:lvl>
  </w:abstractNum>
  <w:num w:numId="1">
    <w:abstractNumId w:val="5"/>
  </w:num>
  <w:num w:numId="2">
    <w:abstractNumId w:val="8"/>
  </w:num>
  <w:num w:numId="3">
    <w:abstractNumId w:val="8"/>
  </w:num>
  <w:num w:numId="4">
    <w:abstractNumId w:val="1"/>
  </w:num>
  <w:num w:numId="5">
    <w:abstractNumId w:val="3"/>
  </w:num>
  <w:num w:numId="6">
    <w:abstractNumId w:val="7"/>
  </w:num>
  <w:num w:numId="7">
    <w:abstractNumId w:val="2"/>
  </w:num>
  <w:num w:numId="8">
    <w:abstractNumId w:val="0"/>
  </w:num>
  <w:num w:numId="9">
    <w:abstractNumId w:val="6"/>
  </w:num>
  <w:num w:numId="10">
    <w:abstractNumId w:val="6"/>
  </w:num>
  <w:num w:numId="11">
    <w:abstractNumId w:val="6"/>
  </w:num>
  <w:num w:numId="12">
    <w:abstractNumId w:val="4"/>
  </w:num>
  <w:num w:numId="13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1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78C"/>
    <w:rsid w:val="000227F9"/>
    <w:rsid w:val="000248F7"/>
    <w:rsid w:val="00027317"/>
    <w:rsid w:val="00027CA2"/>
    <w:rsid w:val="000321ED"/>
    <w:rsid w:val="00032B7C"/>
    <w:rsid w:val="00062562"/>
    <w:rsid w:val="000B203D"/>
    <w:rsid w:val="000B31BF"/>
    <w:rsid w:val="000C29BE"/>
    <w:rsid w:val="00104AA8"/>
    <w:rsid w:val="001100F5"/>
    <w:rsid w:val="0011251E"/>
    <w:rsid w:val="001224F1"/>
    <w:rsid w:val="00123F41"/>
    <w:rsid w:val="00137A02"/>
    <w:rsid w:val="00144581"/>
    <w:rsid w:val="00150184"/>
    <w:rsid w:val="00157F6D"/>
    <w:rsid w:val="00164BFA"/>
    <w:rsid w:val="00170ADC"/>
    <w:rsid w:val="001733CE"/>
    <w:rsid w:val="00177538"/>
    <w:rsid w:val="0018342C"/>
    <w:rsid w:val="001B1A20"/>
    <w:rsid w:val="001B38B4"/>
    <w:rsid w:val="001B5363"/>
    <w:rsid w:val="001D20ED"/>
    <w:rsid w:val="001D308D"/>
    <w:rsid w:val="001D7D29"/>
    <w:rsid w:val="001E4A9F"/>
    <w:rsid w:val="0020167B"/>
    <w:rsid w:val="002025B5"/>
    <w:rsid w:val="002203E0"/>
    <w:rsid w:val="00232425"/>
    <w:rsid w:val="002354F8"/>
    <w:rsid w:val="00236BE0"/>
    <w:rsid w:val="00244251"/>
    <w:rsid w:val="00257363"/>
    <w:rsid w:val="00267225"/>
    <w:rsid w:val="0027605A"/>
    <w:rsid w:val="002841F1"/>
    <w:rsid w:val="002A1C24"/>
    <w:rsid w:val="002A2F47"/>
    <w:rsid w:val="002A588E"/>
    <w:rsid w:val="002A7742"/>
    <w:rsid w:val="002D2105"/>
    <w:rsid w:val="00315DF5"/>
    <w:rsid w:val="00332238"/>
    <w:rsid w:val="00362299"/>
    <w:rsid w:val="00374A2B"/>
    <w:rsid w:val="003A6762"/>
    <w:rsid w:val="003A6CF9"/>
    <w:rsid w:val="003B34FA"/>
    <w:rsid w:val="003D0A67"/>
    <w:rsid w:val="003E3FF8"/>
    <w:rsid w:val="00423172"/>
    <w:rsid w:val="004360B3"/>
    <w:rsid w:val="00446046"/>
    <w:rsid w:val="00492AA5"/>
    <w:rsid w:val="004C012D"/>
    <w:rsid w:val="004C70F0"/>
    <w:rsid w:val="004C75F8"/>
    <w:rsid w:val="004D5DC8"/>
    <w:rsid w:val="004E5071"/>
    <w:rsid w:val="004F2E12"/>
    <w:rsid w:val="00501C69"/>
    <w:rsid w:val="00505AF4"/>
    <w:rsid w:val="00516396"/>
    <w:rsid w:val="005226E8"/>
    <w:rsid w:val="005264E5"/>
    <w:rsid w:val="00536F44"/>
    <w:rsid w:val="00551521"/>
    <w:rsid w:val="0055294F"/>
    <w:rsid w:val="0055357B"/>
    <w:rsid w:val="0055571D"/>
    <w:rsid w:val="005570D9"/>
    <w:rsid w:val="005661D2"/>
    <w:rsid w:val="00575E2E"/>
    <w:rsid w:val="00591A6E"/>
    <w:rsid w:val="005A1224"/>
    <w:rsid w:val="005B6183"/>
    <w:rsid w:val="005D3D81"/>
    <w:rsid w:val="005D7C7C"/>
    <w:rsid w:val="005E10F6"/>
    <w:rsid w:val="005E141C"/>
    <w:rsid w:val="005F67A4"/>
    <w:rsid w:val="006053A1"/>
    <w:rsid w:val="00605A61"/>
    <w:rsid w:val="00616327"/>
    <w:rsid w:val="00626F08"/>
    <w:rsid w:val="00632B27"/>
    <w:rsid w:val="00635514"/>
    <w:rsid w:val="006636ED"/>
    <w:rsid w:val="00666860"/>
    <w:rsid w:val="0066778C"/>
    <w:rsid w:val="00692274"/>
    <w:rsid w:val="006C0AEC"/>
    <w:rsid w:val="00706C1D"/>
    <w:rsid w:val="00711658"/>
    <w:rsid w:val="00743C97"/>
    <w:rsid w:val="007544B6"/>
    <w:rsid w:val="00771671"/>
    <w:rsid w:val="00772CB4"/>
    <w:rsid w:val="007743F5"/>
    <w:rsid w:val="00780BDC"/>
    <w:rsid w:val="00795D69"/>
    <w:rsid w:val="007B76F5"/>
    <w:rsid w:val="007C1741"/>
    <w:rsid w:val="007C5AC6"/>
    <w:rsid w:val="007F4408"/>
    <w:rsid w:val="00803E1B"/>
    <w:rsid w:val="0081398C"/>
    <w:rsid w:val="008161A1"/>
    <w:rsid w:val="0081695C"/>
    <w:rsid w:val="00821253"/>
    <w:rsid w:val="008325D4"/>
    <w:rsid w:val="00832F42"/>
    <w:rsid w:val="008358CB"/>
    <w:rsid w:val="00837D50"/>
    <w:rsid w:val="008564F4"/>
    <w:rsid w:val="00863D62"/>
    <w:rsid w:val="00876DB5"/>
    <w:rsid w:val="008A7C3B"/>
    <w:rsid w:val="008C5E4D"/>
    <w:rsid w:val="008D73AB"/>
    <w:rsid w:val="009552E8"/>
    <w:rsid w:val="00955B46"/>
    <w:rsid w:val="009607CD"/>
    <w:rsid w:val="009702DB"/>
    <w:rsid w:val="00972FA0"/>
    <w:rsid w:val="009978D9"/>
    <w:rsid w:val="00997E7D"/>
    <w:rsid w:val="009B2A7E"/>
    <w:rsid w:val="00A20A12"/>
    <w:rsid w:val="00A31397"/>
    <w:rsid w:val="00A34D0B"/>
    <w:rsid w:val="00A421DD"/>
    <w:rsid w:val="00A44CE4"/>
    <w:rsid w:val="00A5009F"/>
    <w:rsid w:val="00A638C7"/>
    <w:rsid w:val="00A663DF"/>
    <w:rsid w:val="00A80AB9"/>
    <w:rsid w:val="00A87F13"/>
    <w:rsid w:val="00A954C9"/>
    <w:rsid w:val="00AB4904"/>
    <w:rsid w:val="00AC3C61"/>
    <w:rsid w:val="00AD45D7"/>
    <w:rsid w:val="00AF6860"/>
    <w:rsid w:val="00B207EE"/>
    <w:rsid w:val="00B54738"/>
    <w:rsid w:val="00B574FA"/>
    <w:rsid w:val="00B7360D"/>
    <w:rsid w:val="00B76B39"/>
    <w:rsid w:val="00B91481"/>
    <w:rsid w:val="00BA352A"/>
    <w:rsid w:val="00BB566C"/>
    <w:rsid w:val="00BB5793"/>
    <w:rsid w:val="00BD37AE"/>
    <w:rsid w:val="00BE27BB"/>
    <w:rsid w:val="00C162BC"/>
    <w:rsid w:val="00C16E63"/>
    <w:rsid w:val="00C2161E"/>
    <w:rsid w:val="00C457BF"/>
    <w:rsid w:val="00C52675"/>
    <w:rsid w:val="00C5606A"/>
    <w:rsid w:val="00C57EBE"/>
    <w:rsid w:val="00C76BBF"/>
    <w:rsid w:val="00C82184"/>
    <w:rsid w:val="00C90635"/>
    <w:rsid w:val="00CA0C45"/>
    <w:rsid w:val="00CB1B14"/>
    <w:rsid w:val="00CB5D98"/>
    <w:rsid w:val="00CC5272"/>
    <w:rsid w:val="00CE0B78"/>
    <w:rsid w:val="00D17A31"/>
    <w:rsid w:val="00D22C37"/>
    <w:rsid w:val="00D3282E"/>
    <w:rsid w:val="00D528DA"/>
    <w:rsid w:val="00D55E14"/>
    <w:rsid w:val="00D570C3"/>
    <w:rsid w:val="00D57E5B"/>
    <w:rsid w:val="00D62EF4"/>
    <w:rsid w:val="00D67826"/>
    <w:rsid w:val="00D81FEE"/>
    <w:rsid w:val="00D935D5"/>
    <w:rsid w:val="00D967B0"/>
    <w:rsid w:val="00DA3EBD"/>
    <w:rsid w:val="00DD08FB"/>
    <w:rsid w:val="00DD689A"/>
    <w:rsid w:val="00DE02C4"/>
    <w:rsid w:val="00DE1802"/>
    <w:rsid w:val="00DE180A"/>
    <w:rsid w:val="00DE6498"/>
    <w:rsid w:val="00DF285A"/>
    <w:rsid w:val="00DF57D7"/>
    <w:rsid w:val="00E23F9F"/>
    <w:rsid w:val="00E250F3"/>
    <w:rsid w:val="00E3070D"/>
    <w:rsid w:val="00E319EC"/>
    <w:rsid w:val="00E41E0C"/>
    <w:rsid w:val="00E43CFF"/>
    <w:rsid w:val="00E657E4"/>
    <w:rsid w:val="00E80568"/>
    <w:rsid w:val="00E82E11"/>
    <w:rsid w:val="00E92007"/>
    <w:rsid w:val="00E95413"/>
    <w:rsid w:val="00EA0169"/>
    <w:rsid w:val="00EB7669"/>
    <w:rsid w:val="00ED6FBB"/>
    <w:rsid w:val="00EF7AA4"/>
    <w:rsid w:val="00F01469"/>
    <w:rsid w:val="00F03B5A"/>
    <w:rsid w:val="00F03D4F"/>
    <w:rsid w:val="00F0574B"/>
    <w:rsid w:val="00F1768A"/>
    <w:rsid w:val="00F2544A"/>
    <w:rsid w:val="00F314E6"/>
    <w:rsid w:val="00F42429"/>
    <w:rsid w:val="00F439EB"/>
    <w:rsid w:val="00F51336"/>
    <w:rsid w:val="00F6175D"/>
    <w:rsid w:val="00F74830"/>
    <w:rsid w:val="00F93C03"/>
    <w:rsid w:val="00FD1229"/>
    <w:rsid w:val="00FD4309"/>
    <w:rsid w:val="00FD7692"/>
    <w:rsid w:val="00FF0589"/>
    <w:rsid w:val="00FF50BB"/>
    <w:rsid w:val="00FF5616"/>
    <w:rsid w:val="00FF7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B9D2A9F"/>
  <w15:chartTrackingRefBased/>
  <w15:docId w15:val="{B0FC25D2-1307-4D9E-9C89-9D069C378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1D308D"/>
    <w:rPr>
      <w:rFonts w:ascii="Frutiger 57 Condensed" w:hAnsi="Frutiger 57 Condensed"/>
      <w:sz w:val="22"/>
      <w:szCs w:val="24"/>
    </w:rPr>
  </w:style>
  <w:style w:type="paragraph" w:styleId="Ttulo1">
    <w:name w:val="heading 1"/>
    <w:basedOn w:val="Normal"/>
    <w:next w:val="Normal"/>
    <w:link w:val="Ttulo1Char"/>
    <w:autoRedefine/>
    <w:qFormat/>
    <w:rsid w:val="00F51336"/>
    <w:pPr>
      <w:keepNext/>
      <w:widowControl w:val="0"/>
      <w:suppressAutoHyphens/>
      <w:autoSpaceDE w:val="0"/>
      <w:spacing w:line="360" w:lineRule="auto"/>
      <w:ind w:left="397"/>
      <w:jc w:val="both"/>
      <w:outlineLvl w:val="0"/>
    </w:pPr>
    <w:rPr>
      <w:rFonts w:ascii="Arial" w:hAnsi="Arial" w:cs="Arial"/>
      <w:b/>
      <w:smallCaps/>
      <w:sz w:val="20"/>
      <w:szCs w:val="20"/>
      <w:lang w:eastAsia="en-US"/>
    </w:rPr>
  </w:style>
  <w:style w:type="paragraph" w:styleId="Ttulo2">
    <w:name w:val="heading 2"/>
    <w:basedOn w:val="Normal"/>
    <w:next w:val="Normal"/>
    <w:link w:val="Ttulo2Char"/>
    <w:autoRedefine/>
    <w:qFormat/>
    <w:rsid w:val="009978D9"/>
    <w:pPr>
      <w:keepNext/>
      <w:widowControl w:val="0"/>
      <w:numPr>
        <w:ilvl w:val="1"/>
        <w:numId w:val="12"/>
      </w:numPr>
      <w:suppressAutoHyphens/>
      <w:autoSpaceDE w:val="0"/>
      <w:outlineLvl w:val="1"/>
    </w:pPr>
    <w:rPr>
      <w:rFonts w:ascii="Arial" w:hAnsi="Arial" w:cs="Arial"/>
      <w:b/>
      <w:bCs/>
      <w:iCs/>
      <w:smallCaps/>
      <w:color w:val="004B8D"/>
      <w:szCs w:val="22"/>
      <w:lang w:val="en-US" w:eastAsia="en-US"/>
    </w:rPr>
  </w:style>
  <w:style w:type="paragraph" w:styleId="Ttulo3">
    <w:name w:val="heading 3"/>
    <w:basedOn w:val="Normal"/>
    <w:next w:val="Normal"/>
    <w:link w:val="Ttulo3Char"/>
    <w:autoRedefine/>
    <w:qFormat/>
    <w:rsid w:val="00EA0169"/>
    <w:pPr>
      <w:keepNext/>
      <w:numPr>
        <w:ilvl w:val="2"/>
        <w:numId w:val="9"/>
      </w:numPr>
      <w:spacing w:before="240" w:after="60" w:line="276" w:lineRule="auto"/>
      <w:outlineLvl w:val="2"/>
    </w:pPr>
    <w:rPr>
      <w:rFonts w:ascii="Arial" w:hAnsi="Arial"/>
      <w:b/>
      <w:smallCaps/>
      <w:color w:val="004B8D"/>
      <w:szCs w:val="20"/>
      <w:lang w:eastAsia="en-US"/>
    </w:rPr>
  </w:style>
  <w:style w:type="paragraph" w:styleId="Ttulo4">
    <w:name w:val="heading 4"/>
    <w:basedOn w:val="Normal"/>
    <w:next w:val="Normal"/>
    <w:qFormat/>
    <w:rsid w:val="00E250F3"/>
    <w:pPr>
      <w:keepNext/>
      <w:numPr>
        <w:ilvl w:val="3"/>
        <w:numId w:val="12"/>
      </w:numPr>
      <w:spacing w:before="120" w:after="120"/>
      <w:jc w:val="both"/>
      <w:outlineLvl w:val="3"/>
    </w:pPr>
    <w:rPr>
      <w:rFonts w:ascii="Arial" w:hAnsi="Arial"/>
      <w:bCs/>
      <w:szCs w:val="28"/>
      <w:lang w:val="en-US" w:eastAsia="en-US"/>
    </w:rPr>
  </w:style>
  <w:style w:type="paragraph" w:styleId="Ttulo5">
    <w:name w:val="heading 5"/>
    <w:basedOn w:val="Normal"/>
    <w:next w:val="Normal"/>
    <w:qFormat/>
    <w:rsid w:val="00E250F3"/>
    <w:pPr>
      <w:numPr>
        <w:ilvl w:val="4"/>
        <w:numId w:val="12"/>
      </w:numPr>
      <w:spacing w:before="120" w:after="120"/>
      <w:jc w:val="both"/>
      <w:outlineLvl w:val="4"/>
    </w:pPr>
    <w:rPr>
      <w:rFonts w:ascii="Arial" w:hAnsi="Arial"/>
      <w:bCs/>
      <w:iCs/>
      <w:szCs w:val="26"/>
      <w:lang w:val="en-US" w:eastAsia="en-US"/>
    </w:rPr>
  </w:style>
  <w:style w:type="paragraph" w:styleId="Ttulo6">
    <w:name w:val="heading 6"/>
    <w:basedOn w:val="Normal"/>
    <w:next w:val="Normal"/>
    <w:qFormat/>
    <w:rsid w:val="00E250F3"/>
    <w:pPr>
      <w:keepNext/>
      <w:numPr>
        <w:ilvl w:val="5"/>
        <w:numId w:val="12"/>
      </w:numPr>
      <w:spacing w:before="120" w:after="120"/>
      <w:jc w:val="both"/>
      <w:outlineLvl w:val="5"/>
    </w:pPr>
    <w:rPr>
      <w:rFonts w:ascii="Arial" w:hAnsi="Arial"/>
      <w:szCs w:val="20"/>
      <w:lang w:eastAsia="en-US"/>
    </w:rPr>
  </w:style>
  <w:style w:type="paragraph" w:styleId="Ttulo7">
    <w:name w:val="heading 7"/>
    <w:basedOn w:val="Normal"/>
    <w:next w:val="Normal"/>
    <w:qFormat/>
    <w:rsid w:val="00E250F3"/>
    <w:pPr>
      <w:numPr>
        <w:ilvl w:val="6"/>
        <w:numId w:val="12"/>
      </w:numPr>
      <w:spacing w:before="120" w:after="120"/>
      <w:jc w:val="both"/>
      <w:outlineLvl w:val="6"/>
    </w:pPr>
    <w:rPr>
      <w:rFonts w:ascii="Arial" w:hAnsi="Arial"/>
      <w:lang w:val="en-US" w:eastAsia="en-US"/>
    </w:rPr>
  </w:style>
  <w:style w:type="paragraph" w:styleId="Ttulo8">
    <w:name w:val="heading 8"/>
    <w:basedOn w:val="Normal"/>
    <w:next w:val="Normal"/>
    <w:qFormat/>
    <w:rsid w:val="00E250F3"/>
    <w:pPr>
      <w:numPr>
        <w:ilvl w:val="7"/>
        <w:numId w:val="12"/>
      </w:numPr>
      <w:spacing w:before="120" w:after="120"/>
      <w:jc w:val="both"/>
      <w:outlineLvl w:val="7"/>
    </w:pPr>
    <w:rPr>
      <w:rFonts w:ascii="Arial" w:hAnsi="Arial"/>
      <w:iCs/>
      <w:lang w:val="en-US" w:eastAsia="en-US"/>
    </w:rPr>
  </w:style>
  <w:style w:type="paragraph" w:styleId="Ttulo9">
    <w:name w:val="heading 9"/>
    <w:basedOn w:val="Normal"/>
    <w:next w:val="Normal"/>
    <w:qFormat/>
    <w:rsid w:val="00E250F3"/>
    <w:pPr>
      <w:numPr>
        <w:ilvl w:val="8"/>
        <w:numId w:val="12"/>
      </w:numPr>
      <w:spacing w:before="120" w:after="120"/>
      <w:jc w:val="both"/>
      <w:outlineLvl w:val="8"/>
    </w:pPr>
    <w:rPr>
      <w:rFonts w:ascii="Arial" w:hAnsi="Arial" w:cs="Arial"/>
      <w:szCs w:val="22"/>
      <w:lang w:val="en-US"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BodyText31">
    <w:name w:val="Body Text 31"/>
    <w:basedOn w:val="Normal"/>
    <w:rsid w:val="00E250F3"/>
    <w:pPr>
      <w:widowControl w:val="0"/>
      <w:jc w:val="both"/>
    </w:pPr>
    <w:rPr>
      <w:rFonts w:ascii="Arial" w:hAnsi="Arial"/>
      <w:lang w:eastAsia="en-US"/>
    </w:rPr>
  </w:style>
  <w:style w:type="paragraph" w:styleId="Corpodetexto">
    <w:name w:val="Body Text"/>
    <w:basedOn w:val="Normal"/>
    <w:rsid w:val="00E250F3"/>
    <w:rPr>
      <w:rFonts w:ascii="Arial" w:hAnsi="Arial"/>
      <w:lang w:eastAsia="en-US"/>
    </w:rPr>
  </w:style>
  <w:style w:type="paragraph" w:styleId="Cabealho">
    <w:name w:val="header"/>
    <w:aliases w:val="h,*Header,hdr,headerU,Header A,Recovery Plan - Header,Program Title,index,Cover Page,Page Header,Section Header,hd,ho,header odd"/>
    <w:basedOn w:val="Normal"/>
    <w:link w:val="CabealhoChar"/>
    <w:uiPriority w:val="99"/>
    <w:rsid w:val="00E250F3"/>
    <w:pPr>
      <w:tabs>
        <w:tab w:val="center" w:pos="4320"/>
        <w:tab w:val="right" w:pos="8640"/>
      </w:tabs>
      <w:jc w:val="both"/>
      <w:outlineLvl w:val="0"/>
    </w:pPr>
    <w:rPr>
      <w:rFonts w:ascii="Arial" w:hAnsi="Arial"/>
      <w:lang w:val="en-US" w:eastAsia="en-US"/>
    </w:rPr>
  </w:style>
  <w:style w:type="paragraph" w:customStyle="1" w:styleId="Letras">
    <w:name w:val="Letras"/>
    <w:basedOn w:val="Normal"/>
    <w:rsid w:val="00E250F3"/>
    <w:pPr>
      <w:tabs>
        <w:tab w:val="num" w:pos="502"/>
      </w:tabs>
      <w:ind w:left="502" w:hanging="360"/>
      <w:jc w:val="both"/>
    </w:pPr>
    <w:rPr>
      <w:rFonts w:ascii="Arial" w:hAnsi="Arial"/>
      <w:lang w:val="en-US" w:eastAsia="en-US"/>
    </w:rPr>
  </w:style>
  <w:style w:type="paragraph" w:customStyle="1" w:styleId="AlgarismosRomanos">
    <w:name w:val="Algarismos Romanos"/>
    <w:basedOn w:val="Normal"/>
    <w:rsid w:val="00E250F3"/>
    <w:pPr>
      <w:jc w:val="both"/>
    </w:pPr>
    <w:rPr>
      <w:rFonts w:ascii="Arial" w:hAnsi="Arial"/>
      <w:lang w:val="en-US" w:eastAsia="en-US"/>
    </w:rPr>
  </w:style>
  <w:style w:type="paragraph" w:styleId="Rodap">
    <w:name w:val="footer"/>
    <w:basedOn w:val="Normal"/>
    <w:link w:val="RodapChar"/>
    <w:uiPriority w:val="99"/>
    <w:rsid w:val="00E250F3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E250F3"/>
  </w:style>
  <w:style w:type="paragraph" w:styleId="Corpodetexto2">
    <w:name w:val="Body Text 2"/>
    <w:basedOn w:val="Normal"/>
    <w:rsid w:val="00E250F3"/>
    <w:rPr>
      <w:rFonts w:ascii="Arial" w:hAnsi="Arial" w:cs="Arial"/>
      <w:b/>
      <w:sz w:val="20"/>
    </w:rPr>
  </w:style>
  <w:style w:type="paragraph" w:styleId="Corpodetexto3">
    <w:name w:val="Body Text 3"/>
    <w:basedOn w:val="Normal"/>
    <w:rsid w:val="00E250F3"/>
    <w:pPr>
      <w:jc w:val="both"/>
    </w:pPr>
  </w:style>
  <w:style w:type="paragraph" w:styleId="Commarcadores3">
    <w:name w:val="List Bullet 3"/>
    <w:basedOn w:val="Normal"/>
    <w:autoRedefine/>
    <w:rsid w:val="00E250F3"/>
  </w:style>
  <w:style w:type="paragraph" w:customStyle="1" w:styleId="Corpodetexto31">
    <w:name w:val="Corpo de texto 31"/>
    <w:basedOn w:val="Normal"/>
    <w:rsid w:val="00E250F3"/>
    <w:pPr>
      <w:widowControl w:val="0"/>
      <w:jc w:val="both"/>
    </w:pPr>
    <w:rPr>
      <w:lang w:eastAsia="en-US"/>
    </w:rPr>
  </w:style>
  <w:style w:type="character" w:styleId="Hyperlink">
    <w:name w:val="Hyperlink"/>
    <w:basedOn w:val="Fontepargpadro"/>
    <w:uiPriority w:val="99"/>
    <w:rsid w:val="00E250F3"/>
    <w:rPr>
      <w:color w:val="0000FF"/>
      <w:u w:val="single"/>
    </w:rPr>
  </w:style>
  <w:style w:type="character" w:styleId="HiperlinkVisitado">
    <w:name w:val="FollowedHyperlink"/>
    <w:basedOn w:val="Fontepargpadro"/>
    <w:rsid w:val="00E250F3"/>
    <w:rPr>
      <w:color w:val="800080"/>
      <w:u w:val="single"/>
    </w:rPr>
  </w:style>
  <w:style w:type="character" w:customStyle="1" w:styleId="CabealhoChar">
    <w:name w:val="Cabeçalho Char"/>
    <w:aliases w:val="h Char,*Header Char,hdr Char,headerU Char,Header A Char,Recovery Plan - Header Char,Program Title Char,index Char,Cover Page Char,Page Header Char,Section Header Char,hd Char,ho Char,header odd Char"/>
    <w:basedOn w:val="Fontepargpadro"/>
    <w:link w:val="Cabealho"/>
    <w:uiPriority w:val="99"/>
    <w:rsid w:val="001B5363"/>
    <w:rPr>
      <w:rFonts w:ascii="Arial" w:hAnsi="Arial"/>
      <w:sz w:val="24"/>
      <w:szCs w:val="24"/>
      <w:lang w:val="en-US" w:eastAsia="en-US"/>
    </w:rPr>
  </w:style>
  <w:style w:type="character" w:customStyle="1" w:styleId="RodapChar">
    <w:name w:val="Rodapé Char"/>
    <w:basedOn w:val="Fontepargpadro"/>
    <w:link w:val="Rodap"/>
    <w:uiPriority w:val="99"/>
    <w:rsid w:val="00C5606A"/>
    <w:rPr>
      <w:rFonts w:ascii="Arial" w:hAnsi="Arial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03B5A"/>
    <w:pPr>
      <w:ind w:left="708"/>
    </w:pPr>
  </w:style>
  <w:style w:type="paragraph" w:styleId="Subttulo">
    <w:name w:val="Subtitle"/>
    <w:basedOn w:val="Normal"/>
    <w:next w:val="Normal"/>
    <w:link w:val="SubttuloChar"/>
    <w:qFormat/>
    <w:rsid w:val="00F439EB"/>
    <w:pPr>
      <w:spacing w:after="60"/>
      <w:jc w:val="center"/>
      <w:outlineLvl w:val="1"/>
    </w:pPr>
    <w:rPr>
      <w:rFonts w:ascii="Cambria" w:hAnsi="Cambria"/>
      <w:sz w:val="24"/>
    </w:rPr>
  </w:style>
  <w:style w:type="character" w:customStyle="1" w:styleId="SubttuloChar">
    <w:name w:val="Subtítulo Char"/>
    <w:basedOn w:val="Fontepargpadro"/>
    <w:link w:val="Subttulo"/>
    <w:rsid w:val="00F439EB"/>
    <w:rPr>
      <w:rFonts w:ascii="Cambria" w:eastAsia="Times New Roman" w:hAnsi="Cambria" w:cs="Times New Roman"/>
      <w:sz w:val="24"/>
      <w:szCs w:val="24"/>
    </w:rPr>
  </w:style>
  <w:style w:type="character" w:styleId="nfase">
    <w:name w:val="Emphasis"/>
    <w:basedOn w:val="Fontepargpadro"/>
    <w:uiPriority w:val="20"/>
    <w:qFormat/>
    <w:rsid w:val="005B6183"/>
    <w:rPr>
      <w:i/>
      <w:iCs/>
    </w:rPr>
  </w:style>
  <w:style w:type="paragraph" w:styleId="Sumrio1">
    <w:name w:val="toc 1"/>
    <w:basedOn w:val="Normal"/>
    <w:next w:val="Normal"/>
    <w:autoRedefine/>
    <w:uiPriority w:val="39"/>
    <w:rsid w:val="00EA0169"/>
    <w:pPr>
      <w:widowControl w:val="0"/>
      <w:tabs>
        <w:tab w:val="left" w:pos="426"/>
        <w:tab w:val="right" w:leader="dot" w:pos="8931"/>
      </w:tabs>
      <w:suppressAutoHyphens/>
      <w:autoSpaceDE w:val="0"/>
      <w:jc w:val="both"/>
    </w:pPr>
    <w:rPr>
      <w:rFonts w:ascii="Verdana" w:hAnsi="Verdana"/>
      <w:b/>
      <w:noProof/>
      <w:sz w:val="20"/>
    </w:rPr>
  </w:style>
  <w:style w:type="paragraph" w:styleId="Sumrio2">
    <w:name w:val="toc 2"/>
    <w:basedOn w:val="Normal"/>
    <w:next w:val="Normal"/>
    <w:autoRedefine/>
    <w:uiPriority w:val="39"/>
    <w:rsid w:val="00EA0169"/>
    <w:pPr>
      <w:widowControl w:val="0"/>
      <w:tabs>
        <w:tab w:val="left" w:pos="851"/>
        <w:tab w:val="right" w:leader="dot" w:pos="8931"/>
      </w:tabs>
      <w:suppressAutoHyphens/>
      <w:autoSpaceDE w:val="0"/>
      <w:ind w:left="200"/>
    </w:pPr>
    <w:rPr>
      <w:rFonts w:ascii="Verdana" w:hAnsi="Verdana"/>
      <w:noProof/>
      <w:sz w:val="20"/>
    </w:rPr>
  </w:style>
  <w:style w:type="paragraph" w:styleId="Textodebalo">
    <w:name w:val="Balloon Text"/>
    <w:basedOn w:val="Normal"/>
    <w:link w:val="TextodebaloChar"/>
    <w:rsid w:val="0036229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362299"/>
    <w:rPr>
      <w:rFonts w:ascii="Tahoma" w:hAnsi="Tahoma" w:cs="Tahoma"/>
      <w:sz w:val="16"/>
      <w:szCs w:val="16"/>
    </w:rPr>
  </w:style>
  <w:style w:type="paragraph" w:styleId="Sumrio3">
    <w:name w:val="toc 3"/>
    <w:basedOn w:val="Normal"/>
    <w:next w:val="Normal"/>
    <w:autoRedefine/>
    <w:uiPriority w:val="39"/>
    <w:rsid w:val="00EA0169"/>
    <w:pPr>
      <w:tabs>
        <w:tab w:val="left" w:pos="1320"/>
        <w:tab w:val="right" w:leader="dot" w:pos="8931"/>
      </w:tabs>
      <w:ind w:left="440" w:right="566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90635"/>
    <w:pPr>
      <w:widowControl/>
      <w:suppressAutoHyphens w:val="0"/>
      <w:autoSpaceDE/>
      <w:spacing w:before="240"/>
      <w:ind w:left="0"/>
      <w:jc w:val="left"/>
      <w:outlineLvl w:val="9"/>
    </w:pPr>
    <w:rPr>
      <w:rFonts w:ascii="Cambria" w:hAnsi="Cambria" w:cs="Times New Roman"/>
      <w:bCs/>
      <w:smallCaps w:val="0"/>
      <w:kern w:val="32"/>
      <w:sz w:val="32"/>
      <w:szCs w:val="32"/>
      <w:lang w:eastAsia="pt-BR"/>
    </w:rPr>
  </w:style>
  <w:style w:type="character" w:customStyle="1" w:styleId="Ttulo3Char">
    <w:name w:val="Título 3 Char"/>
    <w:basedOn w:val="Fontepargpadro"/>
    <w:link w:val="Ttulo3"/>
    <w:rsid w:val="00EA0169"/>
    <w:rPr>
      <w:rFonts w:ascii="Arial" w:hAnsi="Arial"/>
      <w:b/>
      <w:smallCaps/>
      <w:color w:val="004B8D"/>
      <w:sz w:val="22"/>
      <w:lang w:eastAsia="en-US"/>
    </w:rPr>
  </w:style>
  <w:style w:type="paragraph" w:customStyle="1" w:styleId="Estilo2">
    <w:name w:val="Estilo2"/>
    <w:basedOn w:val="Ttulo2"/>
    <w:autoRedefine/>
    <w:qFormat/>
    <w:rsid w:val="001D7D29"/>
    <w:pPr>
      <w:widowControl/>
      <w:numPr>
        <w:numId w:val="1"/>
      </w:numPr>
      <w:tabs>
        <w:tab w:val="clear" w:pos="502"/>
        <w:tab w:val="left" w:pos="709"/>
      </w:tabs>
      <w:suppressAutoHyphens w:val="0"/>
      <w:autoSpaceDE/>
      <w:ind w:left="718" w:hanging="576"/>
    </w:pPr>
    <w:rPr>
      <w:bCs w:val="0"/>
      <w:iCs w:val="0"/>
      <w:lang w:val="pt-BR"/>
    </w:rPr>
  </w:style>
  <w:style w:type="character" w:customStyle="1" w:styleId="Ttulo1Char">
    <w:name w:val="Título 1 Char"/>
    <w:basedOn w:val="Fontepargpadro"/>
    <w:link w:val="Ttulo1"/>
    <w:rsid w:val="00F51336"/>
    <w:rPr>
      <w:rFonts w:ascii="Arial" w:hAnsi="Arial" w:cs="Arial"/>
      <w:b/>
      <w:smallCaps/>
      <w:lang w:eastAsia="en-US"/>
    </w:rPr>
  </w:style>
  <w:style w:type="character" w:customStyle="1" w:styleId="Ttulo2Char">
    <w:name w:val="Título 2 Char"/>
    <w:basedOn w:val="Fontepargpadro"/>
    <w:link w:val="Ttulo2"/>
    <w:rsid w:val="001D308D"/>
    <w:rPr>
      <w:rFonts w:ascii="Arial" w:hAnsi="Arial" w:cs="Arial"/>
      <w:b/>
      <w:bCs/>
      <w:iCs/>
      <w:smallCaps/>
      <w:color w:val="004B8D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08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a\OneDrive%20-%20Digital%20School%20-%20BandTec\ALEX%20-BANTEC\0%20-%20ACAD&#202;MICO\2.%20GRADUA&#199;&#195;O%20BANDTEC%20GF\2021%202\PESQUISA%20E%20INOVA&#199;&#195;O%203\Produtividade%20PI%20Sprint%201\Especifica&#231;&#227;o%20T&#233;cnica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Propriedades padrão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BD8CB4-5797-473B-B90E-099A40984A69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44C064DA-6C3C-4103-937A-B1E798B06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Especificação Técnica.dot</Template>
  <TotalTime>306</TotalTime>
  <Pages>9</Pages>
  <Words>1461</Words>
  <Characters>7893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Técnica</vt:lpstr>
    </vt:vector>
  </TitlesOfParts>
  <Company>TELEMAR-MG</Company>
  <LinksUpToDate>false</LinksUpToDate>
  <CharactersWithSpaces>9336</CharactersWithSpaces>
  <SharedDoc>false</SharedDoc>
  <HLinks>
    <vt:vector size="132" baseType="variant">
      <vt:variant>
        <vt:i4>1048629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_Toc251258380</vt:lpwstr>
      </vt:variant>
      <vt:variant>
        <vt:i4>2031669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_Toc251258379</vt:lpwstr>
      </vt:variant>
      <vt:variant>
        <vt:i4>2031669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_Toc251258378</vt:lpwstr>
      </vt:variant>
      <vt:variant>
        <vt:i4>1966133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_Toc251258364</vt:lpwstr>
      </vt:variant>
      <vt:variant>
        <vt:i4>1966133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_Toc251258363</vt:lpwstr>
      </vt:variant>
      <vt:variant>
        <vt:i4>1966133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_Toc251258362</vt:lpwstr>
      </vt:variant>
      <vt:variant>
        <vt:i4>1966133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_Toc251258361</vt:lpwstr>
      </vt:variant>
      <vt:variant>
        <vt:i4>1966133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_Toc251258360</vt:lpwstr>
      </vt:variant>
      <vt:variant>
        <vt:i4>1900597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_Toc251258359</vt:lpwstr>
      </vt:variant>
      <vt:variant>
        <vt:i4>1900597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_Toc251258358</vt:lpwstr>
      </vt:variant>
      <vt:variant>
        <vt:i4>1900597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_Toc251258357</vt:lpwstr>
      </vt:variant>
      <vt:variant>
        <vt:i4>1900597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_Toc251258356</vt:lpwstr>
      </vt:variant>
      <vt:variant>
        <vt:i4>1900597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_Toc251258355</vt:lpwstr>
      </vt:variant>
      <vt:variant>
        <vt:i4>1900597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_Toc251258354</vt:lpwstr>
      </vt:variant>
      <vt:variant>
        <vt:i4>1900597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_Toc251258353</vt:lpwstr>
      </vt:variant>
      <vt:variant>
        <vt:i4>1900597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_Toc251258352</vt:lpwstr>
      </vt:variant>
      <vt:variant>
        <vt:i4>1900597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_Toc251258351</vt:lpwstr>
      </vt:variant>
      <vt:variant>
        <vt:i4>1900597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_Toc251258350</vt:lpwstr>
      </vt:variant>
      <vt:variant>
        <vt:i4>1835061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_Toc251258349</vt:lpwstr>
      </vt:variant>
      <vt:variant>
        <vt:i4>1835061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_Toc251258348</vt:lpwstr>
      </vt:variant>
      <vt:variant>
        <vt:i4>1835061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_Toc251258347</vt:lpwstr>
      </vt:variant>
      <vt:variant>
        <vt:i4>1835061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_Toc251258346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Técnica</dc:title>
  <dc:subject/>
  <dc:creator>Alexander Barreira</dc:creator>
  <cp:keywords/>
  <cp:lastModifiedBy>Michelly Mendes</cp:lastModifiedBy>
  <cp:revision>6</cp:revision>
  <cp:lastPrinted>2009-05-28T20:52:00Z</cp:lastPrinted>
  <dcterms:created xsi:type="dcterms:W3CDTF">2022-11-16T13:45:00Z</dcterms:created>
  <dcterms:modified xsi:type="dcterms:W3CDTF">2022-12-05T03:47:00Z</dcterms:modified>
</cp:coreProperties>
</file>